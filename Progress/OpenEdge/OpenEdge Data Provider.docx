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D84D9" w14:textId="77777777" w:rsidR="008A371F" w:rsidRPr="0032497E" w:rsidRDefault="001D62CD" w:rsidP="007E2773">
      <w:pPr>
        <w:jc w:val="right"/>
        <w:rPr>
          <w:lang w:val="en-US"/>
        </w:rPr>
      </w:pPr>
      <w:r w:rsidRPr="0032497E">
        <w:rPr>
          <w:noProof/>
          <w:lang w:val="en-US" w:eastAsia="de-DE"/>
        </w:rPr>
        <mc:AlternateContent>
          <mc:Choice Requires="wps">
            <w:drawing>
              <wp:anchor distT="0" distB="0" distL="114300" distR="114300" simplePos="0" relativeHeight="503308536" behindDoc="1" locked="0" layoutInCell="1" allowOverlap="1" wp14:anchorId="27BBA13B" wp14:editId="64252D4C">
                <wp:simplePos x="0" y="0"/>
                <wp:positionH relativeFrom="page">
                  <wp:align>right</wp:align>
                </wp:positionH>
                <wp:positionV relativeFrom="margin">
                  <wp:align>top</wp:align>
                </wp:positionV>
                <wp:extent cx="7560310" cy="10692130"/>
                <wp:effectExtent l="0" t="0" r="2540" b="0"/>
                <wp:wrapNone/>
                <wp:docPr id="29"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6D6E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242BB697" id="Rectangle 30" o:spid="_x0000_s1026" style="position:absolute;margin-left:544.1pt;margin-top:0;width:595.3pt;height:841.9pt;z-index:-7944;visibility:visible;mso-wrap-style:square;mso-width-percent:0;mso-height-percent:0;mso-wrap-distance-left:9pt;mso-wrap-distance-top:0;mso-wrap-distance-right:9pt;mso-wrap-distance-bottom:0;mso-position-horizontal:right;mso-position-horizontal-relative:page;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" fillcolor="#6d6e71" stroked="f">
                <w10:wrap anchorx="page" anchory="margin"/>
              </v:rect>
            </w:pict>
          </mc:Fallback>
        </mc:AlternateContent>
      </w:r>
      <w:r w:rsidR="00E66759" w:rsidRPr="0032497E">
        <w:rPr>
          <w:noProof/>
          <w:lang w:val="en-US" w:eastAsia="de-DE"/>
        </w:rPr>
        <w:drawing>
          <wp:inline distT="0" distB="0" distL="0" distR="0" wp14:anchorId="0147A6C9" wp14:editId="34D62F42">
            <wp:extent cx="2000496" cy="2169268"/>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Lasch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9201" cy="2189551"/>
                    </a:xfrm>
                    <a:prstGeom prst="rect">
                      <a:avLst/>
                    </a:prstGeom>
                  </pic:spPr>
                </pic:pic>
              </a:graphicData>
            </a:graphic>
          </wp:inline>
        </w:drawing>
      </w:r>
    </w:p>
    <w:p w14:paraId="118E7092" w14:textId="77777777" w:rsidR="008A371F" w:rsidRPr="0032497E" w:rsidRDefault="008A371F" w:rsidP="007E2773">
      <w:pPr>
        <w:rPr>
          <w:lang w:val="en-US"/>
        </w:rPr>
      </w:pPr>
    </w:p>
    <w:p w14:paraId="20814EB5" w14:textId="77777777" w:rsidR="008A371F" w:rsidRPr="0032497E" w:rsidRDefault="008A371F" w:rsidP="007E2773">
      <w:pPr>
        <w:rPr>
          <w:lang w:val="en-US"/>
        </w:rPr>
      </w:pPr>
    </w:p>
    <w:p w14:paraId="1BB53C0A" w14:textId="77777777" w:rsidR="008A371F" w:rsidRPr="0032497E" w:rsidRDefault="008A371F" w:rsidP="007E2773">
      <w:pPr>
        <w:rPr>
          <w:lang w:val="en-US"/>
        </w:rPr>
      </w:pPr>
    </w:p>
    <w:p w14:paraId="12CD0DA6" w14:textId="77777777" w:rsidR="008A371F" w:rsidRPr="0032497E" w:rsidRDefault="008A371F" w:rsidP="007E2773">
      <w:pPr>
        <w:rPr>
          <w:lang w:val="en-US"/>
        </w:rPr>
      </w:pPr>
    </w:p>
    <w:p w14:paraId="5F914DC1" w14:textId="77777777" w:rsidR="008A371F" w:rsidRPr="0032497E" w:rsidRDefault="008A371F" w:rsidP="007E2773">
      <w:pPr>
        <w:rPr>
          <w:lang w:val="en-US"/>
        </w:rPr>
      </w:pPr>
    </w:p>
    <w:p w14:paraId="6460C4A5" w14:textId="77777777" w:rsidR="008A371F" w:rsidRPr="0032497E" w:rsidRDefault="008A371F" w:rsidP="007E2773">
      <w:pPr>
        <w:rPr>
          <w:lang w:val="en-US"/>
        </w:rPr>
      </w:pPr>
    </w:p>
    <w:p w14:paraId="6F64DE7B" w14:textId="77777777" w:rsidR="008A371F" w:rsidRPr="0032497E" w:rsidRDefault="008A371F" w:rsidP="007E2773">
      <w:pPr>
        <w:rPr>
          <w:lang w:val="en-US"/>
        </w:rPr>
      </w:pPr>
    </w:p>
    <w:p w14:paraId="0BB80E25" w14:textId="77777777" w:rsidR="008A371F" w:rsidRPr="0032497E" w:rsidRDefault="008A371F" w:rsidP="007E2773">
      <w:pPr>
        <w:rPr>
          <w:lang w:val="en-US"/>
        </w:rPr>
      </w:pPr>
    </w:p>
    <w:p w14:paraId="2F0365DA" w14:textId="77777777" w:rsidR="008A371F" w:rsidRPr="0032497E" w:rsidRDefault="008A371F" w:rsidP="007E2773">
      <w:pPr>
        <w:rPr>
          <w:lang w:val="en-US"/>
        </w:rPr>
      </w:pPr>
    </w:p>
    <w:p w14:paraId="30672FD1" w14:textId="77777777" w:rsidR="008A371F" w:rsidRPr="0032497E" w:rsidRDefault="008A371F" w:rsidP="007E2773">
      <w:pPr>
        <w:rPr>
          <w:lang w:val="en-US"/>
        </w:rPr>
      </w:pPr>
    </w:p>
    <w:p w14:paraId="01A233AE" w14:textId="77777777" w:rsidR="008A371F" w:rsidRPr="0032497E" w:rsidRDefault="008A371F" w:rsidP="007E2773">
      <w:pPr>
        <w:rPr>
          <w:lang w:val="en-US"/>
        </w:rPr>
      </w:pPr>
    </w:p>
    <w:p w14:paraId="46A54A04" w14:textId="77777777" w:rsidR="008A371F" w:rsidRPr="0032497E" w:rsidRDefault="008A371F" w:rsidP="007E2773">
      <w:pPr>
        <w:rPr>
          <w:lang w:val="en-US"/>
        </w:rPr>
      </w:pPr>
    </w:p>
    <w:p w14:paraId="4E1550F2" w14:textId="77777777" w:rsidR="008A371F" w:rsidRPr="0032497E" w:rsidRDefault="008A371F" w:rsidP="007E2773">
      <w:pPr>
        <w:rPr>
          <w:lang w:val="en-US"/>
        </w:rPr>
      </w:pPr>
    </w:p>
    <w:p w14:paraId="22CF42E3" w14:textId="77777777" w:rsidR="008A371F" w:rsidRPr="0032497E" w:rsidRDefault="008A371F" w:rsidP="007E2773">
      <w:pPr>
        <w:rPr>
          <w:lang w:val="en-US"/>
        </w:rPr>
      </w:pPr>
    </w:p>
    <w:p w14:paraId="0445B252" w14:textId="77777777" w:rsidR="008A371F" w:rsidRPr="0032497E" w:rsidRDefault="008A371F" w:rsidP="007E2773">
      <w:pPr>
        <w:rPr>
          <w:lang w:val="en-US"/>
        </w:rPr>
      </w:pPr>
    </w:p>
    <w:p w14:paraId="00D69B95" w14:textId="77777777" w:rsidR="008A371F" w:rsidRPr="0032497E" w:rsidRDefault="008A371F" w:rsidP="007E2773">
      <w:pPr>
        <w:rPr>
          <w:lang w:val="en-US"/>
        </w:rPr>
      </w:pPr>
    </w:p>
    <w:p w14:paraId="441B418D" w14:textId="77777777" w:rsidR="008A371F" w:rsidRPr="0032497E" w:rsidRDefault="008A371F" w:rsidP="007E2773">
      <w:pPr>
        <w:rPr>
          <w:lang w:val="en-US"/>
        </w:rPr>
      </w:pPr>
    </w:p>
    <w:p w14:paraId="64AE8E52" w14:textId="77777777" w:rsidR="008A371F" w:rsidRPr="0032497E" w:rsidRDefault="008A371F" w:rsidP="007E2773">
      <w:pPr>
        <w:rPr>
          <w:sz w:val="19"/>
          <w:lang w:val="en-US"/>
        </w:rPr>
      </w:pPr>
    </w:p>
    <w:bookmarkStart w:id="0" w:name="Produkt"/>
    <w:p w14:paraId="1796CBC3" w14:textId="60AA5BD2" w:rsidR="00E712C4" w:rsidRPr="0032497E" w:rsidRDefault="00E712C4" w:rsidP="0063460B">
      <w:pPr>
        <w:pStyle w:val="Titel"/>
        <w:ind w:left="0" w:firstLine="0"/>
        <w:rPr>
          <w:lang w:val="en-US"/>
        </w:rPr>
      </w:pPr>
      <w:r w:rsidRPr="0032497E">
        <w:rPr>
          <w:lang w:val="en-US"/>
        </w:rPr>
        <w:fldChar w:fldCharType="begin"/>
      </w:r>
      <w:r w:rsidRPr="0032497E">
        <w:rPr>
          <w:lang w:val="en-US"/>
        </w:rPr>
        <w:instrText xml:space="preserve"> TITLE  \* MERGEFORMAT </w:instrText>
      </w:r>
      <w:r w:rsidRPr="0032497E">
        <w:rPr>
          <w:lang w:val="en-US"/>
        </w:rPr>
        <w:fldChar w:fldCharType="separate"/>
      </w:r>
      <w:r w:rsidR="00052A8B">
        <w:rPr>
          <w:lang w:val="en-US"/>
        </w:rPr>
        <w:t>OpenEdge Data Provider</w:t>
      </w:r>
      <w:r w:rsidRPr="0032497E">
        <w:rPr>
          <w:lang w:val="en-US"/>
        </w:rPr>
        <w:fldChar w:fldCharType="end"/>
      </w:r>
    </w:p>
    <w:p w14:paraId="0F13C7DE" w14:textId="1DED46C2" w:rsidR="0063460B" w:rsidRPr="0032497E" w:rsidRDefault="0063460B" w:rsidP="0063460B">
      <w:pPr>
        <w:jc w:val="right"/>
        <w:rPr>
          <w:color w:val="FFFFFF" w:themeColor="background1"/>
          <w:sz w:val="32"/>
          <w:szCs w:val="32"/>
          <w:lang w:val="en-US"/>
        </w:rPr>
      </w:pPr>
      <w:r w:rsidRPr="0032497E">
        <w:rPr>
          <w:color w:val="FFFFFF" w:themeColor="background1"/>
          <w:sz w:val="32"/>
          <w:szCs w:val="32"/>
          <w:lang w:val="en-US"/>
        </w:rPr>
        <w:t xml:space="preserve">Created by </w:t>
      </w:r>
      <w:r w:rsidR="008469D5" w:rsidRPr="0032497E">
        <w:rPr>
          <w:color w:val="FFFFFF" w:themeColor="background1"/>
          <w:sz w:val="32"/>
          <w:szCs w:val="32"/>
          <w:lang w:val="en-US"/>
        </w:rPr>
        <w:t>Thomas Wurl, Taste IT Consulting</w:t>
      </w:r>
    </w:p>
    <w:p w14:paraId="04E742D4" w14:textId="77777777" w:rsidR="0063460B" w:rsidRPr="0032497E" w:rsidRDefault="0063460B" w:rsidP="0063460B">
      <w:pPr>
        <w:rPr>
          <w:lang w:val="en-US"/>
        </w:rPr>
      </w:pPr>
    </w:p>
    <w:p w14:paraId="36FB74D1" w14:textId="225891D9" w:rsidR="00F961EF" w:rsidRPr="0032497E" w:rsidRDefault="00B72F05" w:rsidP="0063460B">
      <w:pPr>
        <w:pStyle w:val="Untertitel"/>
        <w:ind w:firstLine="0"/>
      </w:pPr>
      <w:r w:rsidRPr="0032497E">
        <w:fldChar w:fldCharType="begin"/>
      </w:r>
      <w:r w:rsidRPr="0032497E">
        <w:instrText xml:space="preserve"> SUBJECT  \* MERGEFORMAT </w:instrText>
      </w:r>
      <w:r w:rsidRPr="0032497E">
        <w:fldChar w:fldCharType="separate"/>
      </w:r>
      <w:r w:rsidR="00052A8B">
        <w:t>combit List &amp; Label</w:t>
      </w:r>
      <w:r w:rsidRPr="0032497E">
        <w:fldChar w:fldCharType="end"/>
      </w:r>
    </w:p>
    <w:bookmarkEnd w:id="0"/>
    <w:p w14:paraId="67BD396F" w14:textId="77777777" w:rsidR="00F961EF" w:rsidRPr="0032497E" w:rsidRDefault="00F961EF" w:rsidP="00F961EF">
      <w:pPr>
        <w:rPr>
          <w:lang w:val="en-US"/>
        </w:rPr>
      </w:pPr>
    </w:p>
    <w:p w14:paraId="61514A6A" w14:textId="77777777" w:rsidR="007977E9" w:rsidRPr="0032497E" w:rsidRDefault="007977E9" w:rsidP="00F961EF">
      <w:pPr>
        <w:rPr>
          <w:lang w:val="en-US"/>
        </w:rPr>
      </w:pPr>
    </w:p>
    <w:p w14:paraId="06A09E5A" w14:textId="77777777" w:rsidR="007977E9" w:rsidRPr="0032497E" w:rsidRDefault="007977E9" w:rsidP="00F961EF">
      <w:pPr>
        <w:rPr>
          <w:lang w:val="en-US"/>
        </w:rPr>
      </w:pPr>
    </w:p>
    <w:p w14:paraId="5AE78E01" w14:textId="77777777" w:rsidR="00F961EF" w:rsidRPr="0032497E" w:rsidRDefault="00F961EF" w:rsidP="00F961EF">
      <w:pPr>
        <w:rPr>
          <w:lang w:val="en-US"/>
        </w:rPr>
      </w:pPr>
    </w:p>
    <w:p w14:paraId="003F95C2" w14:textId="77777777" w:rsidR="008A371F" w:rsidRPr="0032497E" w:rsidRDefault="008A371F">
      <w:pPr>
        <w:rPr>
          <w:sz w:val="40"/>
          <w:lang w:val="en-US"/>
        </w:rPr>
        <w:sectPr w:rsidR="008A371F" w:rsidRPr="0032497E" w:rsidSect="00532238">
          <w:headerReference w:type="default" r:id="rId9"/>
          <w:footerReference w:type="default" r:id="rId10"/>
          <w:type w:val="continuous"/>
          <w:pgSz w:w="11910" w:h="16840"/>
          <w:pgMar w:top="0" w:right="1020" w:bottom="280" w:left="1680" w:header="720" w:footer="720" w:gutter="0"/>
          <w:cols w:space="720"/>
          <w:titlePg/>
          <w:docGrid w:linePitch="299"/>
        </w:sectPr>
      </w:pPr>
    </w:p>
    <w:sdt>
      <w:sdtPr>
        <w:rPr>
          <w:sz w:val="22"/>
          <w:szCs w:val="22"/>
          <w:lang w:val="en-US"/>
        </w:rPr>
        <w:id w:val="53200215"/>
        <w:docPartObj>
          <w:docPartGallery w:val="Table of Contents"/>
          <w:docPartUnique/>
        </w:docPartObj>
      </w:sdtPr>
      <w:sdtEndPr>
        <w:rPr>
          <w:b/>
          <w:bCs/>
          <w:sz w:val="20"/>
        </w:rPr>
      </w:sdtEndPr>
      <w:sdtContent>
        <w:p w14:paraId="2260DB57" w14:textId="77777777" w:rsidR="005E0A8E" w:rsidRPr="0032497E" w:rsidRDefault="00CD66EE">
          <w:pPr>
            <w:pStyle w:val="Inhaltsverzeichnisberschrift"/>
            <w:rPr>
              <w:lang w:val="en-US"/>
            </w:rPr>
          </w:pPr>
          <w:r w:rsidRPr="0032497E">
            <w:rPr>
              <w:lang w:val="en-US"/>
            </w:rPr>
            <w:t>Content</w:t>
          </w:r>
        </w:p>
        <w:p w14:paraId="71C2D94D" w14:textId="740C0DFC" w:rsidR="00052A8B" w:rsidRDefault="005E0A8E">
          <w:pPr>
            <w:pStyle w:val="Verzeichnis1"/>
            <w:rPr>
              <w:rFonts w:asciiTheme="minorHAnsi" w:eastAsiaTheme="minorEastAsia" w:hAnsiTheme="minorHAnsi" w:cstheme="minorBidi"/>
              <w:noProof/>
              <w:color w:val="auto"/>
              <w:sz w:val="22"/>
              <w:lang w:eastAsia="de-DE"/>
            </w:rPr>
          </w:pPr>
          <w:r w:rsidRPr="0032497E">
            <w:rPr>
              <w:lang w:val="en-US"/>
            </w:rPr>
            <w:fldChar w:fldCharType="begin"/>
          </w:r>
          <w:r w:rsidRPr="0032497E">
            <w:rPr>
              <w:lang w:val="en-US"/>
            </w:rPr>
            <w:instrText xml:space="preserve"> TOC \o "1-3" \h \z \u </w:instrText>
          </w:r>
          <w:r w:rsidRPr="0032497E">
            <w:rPr>
              <w:lang w:val="en-US"/>
            </w:rPr>
            <w:fldChar w:fldCharType="separate"/>
          </w:r>
          <w:hyperlink w:anchor="_Toc140591410" w:history="1">
            <w:r w:rsidR="00052A8B" w:rsidRPr="00144896">
              <w:rPr>
                <w:rStyle w:val="Hyperlink"/>
                <w:noProof/>
                <w:lang w:val="en-US"/>
              </w:rPr>
              <w:t>Introduction</w:t>
            </w:r>
            <w:r w:rsidR="00052A8B">
              <w:rPr>
                <w:noProof/>
                <w:webHidden/>
              </w:rPr>
              <w:tab/>
            </w:r>
            <w:r w:rsidR="00052A8B">
              <w:rPr>
                <w:noProof/>
                <w:webHidden/>
              </w:rPr>
              <w:fldChar w:fldCharType="begin"/>
            </w:r>
            <w:r w:rsidR="00052A8B">
              <w:rPr>
                <w:noProof/>
                <w:webHidden/>
              </w:rPr>
              <w:instrText xml:space="preserve"> PAGEREF _Toc140591410 \h </w:instrText>
            </w:r>
            <w:r w:rsidR="00052A8B">
              <w:rPr>
                <w:noProof/>
                <w:webHidden/>
              </w:rPr>
            </w:r>
            <w:r w:rsidR="00052A8B">
              <w:rPr>
                <w:noProof/>
                <w:webHidden/>
              </w:rPr>
              <w:fldChar w:fldCharType="separate"/>
            </w:r>
            <w:r w:rsidR="00052A8B">
              <w:rPr>
                <w:noProof/>
                <w:webHidden/>
              </w:rPr>
              <w:t>3</w:t>
            </w:r>
            <w:r w:rsidR="00052A8B">
              <w:rPr>
                <w:noProof/>
                <w:webHidden/>
              </w:rPr>
              <w:fldChar w:fldCharType="end"/>
            </w:r>
          </w:hyperlink>
        </w:p>
        <w:p w14:paraId="5B174C97" w14:textId="52299988" w:rsidR="00052A8B" w:rsidRDefault="00052A8B">
          <w:pPr>
            <w:pStyle w:val="Verzeichnis1"/>
            <w:rPr>
              <w:rFonts w:asciiTheme="minorHAnsi" w:eastAsiaTheme="minorEastAsia" w:hAnsiTheme="minorHAnsi" w:cstheme="minorBidi"/>
              <w:noProof/>
              <w:color w:val="auto"/>
              <w:sz w:val="22"/>
              <w:lang w:eastAsia="de-DE"/>
            </w:rPr>
          </w:pPr>
          <w:hyperlink w:anchor="_Toc140591411" w:history="1">
            <w:r w:rsidRPr="00144896">
              <w:rPr>
                <w:rStyle w:val="Hyperlink"/>
                <w:noProof/>
                <w:lang w:val="en-US"/>
              </w:rPr>
              <w:t>Architecture</w:t>
            </w:r>
            <w:r>
              <w:rPr>
                <w:noProof/>
                <w:webHidden/>
              </w:rPr>
              <w:tab/>
            </w:r>
            <w:r>
              <w:rPr>
                <w:noProof/>
                <w:webHidden/>
              </w:rPr>
              <w:fldChar w:fldCharType="begin"/>
            </w:r>
            <w:r>
              <w:rPr>
                <w:noProof/>
                <w:webHidden/>
              </w:rPr>
              <w:instrText xml:space="preserve"> PAGEREF _Toc140591411 \h </w:instrText>
            </w:r>
            <w:r>
              <w:rPr>
                <w:noProof/>
                <w:webHidden/>
              </w:rPr>
            </w:r>
            <w:r>
              <w:rPr>
                <w:noProof/>
                <w:webHidden/>
              </w:rPr>
              <w:fldChar w:fldCharType="separate"/>
            </w:r>
            <w:r>
              <w:rPr>
                <w:noProof/>
                <w:webHidden/>
              </w:rPr>
              <w:t>4</w:t>
            </w:r>
            <w:r>
              <w:rPr>
                <w:noProof/>
                <w:webHidden/>
              </w:rPr>
              <w:fldChar w:fldCharType="end"/>
            </w:r>
          </w:hyperlink>
        </w:p>
        <w:p w14:paraId="27E2332B" w14:textId="4485F2B0" w:rsidR="00052A8B" w:rsidRDefault="00052A8B">
          <w:pPr>
            <w:pStyle w:val="Verzeichnis1"/>
            <w:rPr>
              <w:rFonts w:asciiTheme="minorHAnsi" w:eastAsiaTheme="minorEastAsia" w:hAnsiTheme="minorHAnsi" w:cstheme="minorBidi"/>
              <w:noProof/>
              <w:color w:val="auto"/>
              <w:sz w:val="22"/>
              <w:lang w:eastAsia="de-DE"/>
            </w:rPr>
          </w:pPr>
          <w:hyperlink w:anchor="_Toc140591412" w:history="1">
            <w:r w:rsidRPr="00144896">
              <w:rPr>
                <w:rStyle w:val="Hyperlink"/>
                <w:noProof/>
                <w:lang w:val="en-US"/>
              </w:rPr>
              <w:t>OpenEdge Services</w:t>
            </w:r>
            <w:r>
              <w:rPr>
                <w:noProof/>
                <w:webHidden/>
              </w:rPr>
              <w:tab/>
            </w:r>
            <w:r>
              <w:rPr>
                <w:noProof/>
                <w:webHidden/>
              </w:rPr>
              <w:fldChar w:fldCharType="begin"/>
            </w:r>
            <w:r>
              <w:rPr>
                <w:noProof/>
                <w:webHidden/>
              </w:rPr>
              <w:instrText xml:space="preserve"> PAGEREF _Toc140591412 \h </w:instrText>
            </w:r>
            <w:r>
              <w:rPr>
                <w:noProof/>
                <w:webHidden/>
              </w:rPr>
            </w:r>
            <w:r>
              <w:rPr>
                <w:noProof/>
                <w:webHidden/>
              </w:rPr>
              <w:fldChar w:fldCharType="separate"/>
            </w:r>
            <w:r>
              <w:rPr>
                <w:noProof/>
                <w:webHidden/>
              </w:rPr>
              <w:t>6</w:t>
            </w:r>
            <w:r>
              <w:rPr>
                <w:noProof/>
                <w:webHidden/>
              </w:rPr>
              <w:fldChar w:fldCharType="end"/>
            </w:r>
          </w:hyperlink>
        </w:p>
        <w:p w14:paraId="2BD1CB32" w14:textId="0A4234A2" w:rsidR="00052A8B" w:rsidRDefault="00052A8B">
          <w:pPr>
            <w:pStyle w:val="Verzeichnis2"/>
            <w:tabs>
              <w:tab w:val="right" w:leader="dot" w:pos="9348"/>
            </w:tabs>
            <w:rPr>
              <w:rFonts w:asciiTheme="minorHAnsi" w:eastAsiaTheme="minorEastAsia" w:hAnsiTheme="minorHAnsi" w:cstheme="minorBidi"/>
              <w:noProof/>
              <w:color w:val="auto"/>
              <w:sz w:val="22"/>
              <w:lang w:eastAsia="de-DE"/>
            </w:rPr>
          </w:pPr>
          <w:hyperlink w:anchor="_Toc140591413" w:history="1">
            <w:r w:rsidRPr="00144896">
              <w:rPr>
                <w:rStyle w:val="Hyperlink"/>
                <w:noProof/>
              </w:rPr>
              <w:t>Database services</w:t>
            </w:r>
            <w:r>
              <w:rPr>
                <w:noProof/>
                <w:webHidden/>
              </w:rPr>
              <w:tab/>
            </w:r>
            <w:r>
              <w:rPr>
                <w:noProof/>
                <w:webHidden/>
              </w:rPr>
              <w:fldChar w:fldCharType="begin"/>
            </w:r>
            <w:r>
              <w:rPr>
                <w:noProof/>
                <w:webHidden/>
              </w:rPr>
              <w:instrText xml:space="preserve"> PAGEREF _Toc140591413 \h </w:instrText>
            </w:r>
            <w:r>
              <w:rPr>
                <w:noProof/>
                <w:webHidden/>
              </w:rPr>
            </w:r>
            <w:r>
              <w:rPr>
                <w:noProof/>
                <w:webHidden/>
              </w:rPr>
              <w:fldChar w:fldCharType="separate"/>
            </w:r>
            <w:r>
              <w:rPr>
                <w:noProof/>
                <w:webHidden/>
              </w:rPr>
              <w:t>6</w:t>
            </w:r>
            <w:r>
              <w:rPr>
                <w:noProof/>
                <w:webHidden/>
              </w:rPr>
              <w:fldChar w:fldCharType="end"/>
            </w:r>
          </w:hyperlink>
        </w:p>
        <w:p w14:paraId="2A6CF716" w14:textId="2D6DC06D" w:rsidR="00052A8B" w:rsidRDefault="00052A8B">
          <w:pPr>
            <w:pStyle w:val="Verzeichnis3"/>
            <w:tabs>
              <w:tab w:val="right" w:leader="dot" w:pos="9348"/>
            </w:tabs>
            <w:rPr>
              <w:rFonts w:asciiTheme="minorHAnsi" w:eastAsiaTheme="minorEastAsia" w:hAnsiTheme="minorHAnsi" w:cstheme="minorBidi"/>
              <w:noProof/>
              <w:color w:val="auto"/>
              <w:sz w:val="22"/>
              <w:lang w:eastAsia="de-DE"/>
            </w:rPr>
          </w:pPr>
          <w:hyperlink w:anchor="_Toc140591414" w:history="1">
            <w:r w:rsidRPr="00144896">
              <w:rPr>
                <w:rStyle w:val="Hyperlink"/>
                <w:noProof/>
              </w:rPr>
              <w:t>Generating database relations</w:t>
            </w:r>
            <w:r>
              <w:rPr>
                <w:noProof/>
                <w:webHidden/>
              </w:rPr>
              <w:tab/>
            </w:r>
            <w:r>
              <w:rPr>
                <w:noProof/>
                <w:webHidden/>
              </w:rPr>
              <w:fldChar w:fldCharType="begin"/>
            </w:r>
            <w:r>
              <w:rPr>
                <w:noProof/>
                <w:webHidden/>
              </w:rPr>
              <w:instrText xml:space="preserve"> PAGEREF _Toc140591414 \h </w:instrText>
            </w:r>
            <w:r>
              <w:rPr>
                <w:noProof/>
                <w:webHidden/>
              </w:rPr>
            </w:r>
            <w:r>
              <w:rPr>
                <w:noProof/>
                <w:webHidden/>
              </w:rPr>
              <w:fldChar w:fldCharType="separate"/>
            </w:r>
            <w:r>
              <w:rPr>
                <w:noProof/>
                <w:webHidden/>
              </w:rPr>
              <w:t>6</w:t>
            </w:r>
            <w:r>
              <w:rPr>
                <w:noProof/>
                <w:webHidden/>
              </w:rPr>
              <w:fldChar w:fldCharType="end"/>
            </w:r>
          </w:hyperlink>
        </w:p>
        <w:p w14:paraId="314FCA21" w14:textId="36A406A7" w:rsidR="00052A8B" w:rsidRDefault="00052A8B">
          <w:pPr>
            <w:pStyle w:val="Verzeichnis3"/>
            <w:tabs>
              <w:tab w:val="right" w:leader="dot" w:pos="9348"/>
            </w:tabs>
            <w:rPr>
              <w:rFonts w:asciiTheme="minorHAnsi" w:eastAsiaTheme="minorEastAsia" w:hAnsiTheme="minorHAnsi" w:cstheme="minorBidi"/>
              <w:noProof/>
              <w:color w:val="auto"/>
              <w:sz w:val="22"/>
              <w:lang w:eastAsia="de-DE"/>
            </w:rPr>
          </w:pPr>
          <w:hyperlink w:anchor="_Toc140591415" w:history="1">
            <w:r w:rsidRPr="00144896">
              <w:rPr>
                <w:rStyle w:val="Hyperlink"/>
                <w:noProof/>
              </w:rPr>
              <w:t>Creating a service class</w:t>
            </w:r>
            <w:r>
              <w:rPr>
                <w:noProof/>
                <w:webHidden/>
              </w:rPr>
              <w:tab/>
            </w:r>
            <w:r>
              <w:rPr>
                <w:noProof/>
                <w:webHidden/>
              </w:rPr>
              <w:fldChar w:fldCharType="begin"/>
            </w:r>
            <w:r>
              <w:rPr>
                <w:noProof/>
                <w:webHidden/>
              </w:rPr>
              <w:instrText xml:space="preserve"> PAGEREF _Toc140591415 \h </w:instrText>
            </w:r>
            <w:r>
              <w:rPr>
                <w:noProof/>
                <w:webHidden/>
              </w:rPr>
            </w:r>
            <w:r>
              <w:rPr>
                <w:noProof/>
                <w:webHidden/>
              </w:rPr>
              <w:fldChar w:fldCharType="separate"/>
            </w:r>
            <w:r>
              <w:rPr>
                <w:noProof/>
                <w:webHidden/>
              </w:rPr>
              <w:t>9</w:t>
            </w:r>
            <w:r>
              <w:rPr>
                <w:noProof/>
                <w:webHidden/>
              </w:rPr>
              <w:fldChar w:fldCharType="end"/>
            </w:r>
          </w:hyperlink>
        </w:p>
        <w:p w14:paraId="5D0A243C" w14:textId="0DE99EF7" w:rsidR="00052A8B" w:rsidRDefault="00052A8B">
          <w:pPr>
            <w:pStyle w:val="Verzeichnis3"/>
            <w:tabs>
              <w:tab w:val="right" w:leader="dot" w:pos="9348"/>
            </w:tabs>
            <w:rPr>
              <w:rFonts w:asciiTheme="minorHAnsi" w:eastAsiaTheme="minorEastAsia" w:hAnsiTheme="minorHAnsi" w:cstheme="minorBidi"/>
              <w:noProof/>
              <w:color w:val="auto"/>
              <w:sz w:val="22"/>
              <w:lang w:eastAsia="de-DE"/>
            </w:rPr>
          </w:pPr>
          <w:hyperlink w:anchor="_Toc140591416" w:history="1">
            <w:r w:rsidRPr="00144896">
              <w:rPr>
                <w:rStyle w:val="Hyperlink"/>
                <w:noProof/>
              </w:rPr>
              <w:t>Calculated columns</w:t>
            </w:r>
            <w:r>
              <w:rPr>
                <w:noProof/>
                <w:webHidden/>
              </w:rPr>
              <w:tab/>
            </w:r>
            <w:r>
              <w:rPr>
                <w:noProof/>
                <w:webHidden/>
              </w:rPr>
              <w:fldChar w:fldCharType="begin"/>
            </w:r>
            <w:r>
              <w:rPr>
                <w:noProof/>
                <w:webHidden/>
              </w:rPr>
              <w:instrText xml:space="preserve"> PAGEREF _Toc140591416 \h </w:instrText>
            </w:r>
            <w:r>
              <w:rPr>
                <w:noProof/>
                <w:webHidden/>
              </w:rPr>
            </w:r>
            <w:r>
              <w:rPr>
                <w:noProof/>
                <w:webHidden/>
              </w:rPr>
              <w:fldChar w:fldCharType="separate"/>
            </w:r>
            <w:r>
              <w:rPr>
                <w:noProof/>
                <w:webHidden/>
              </w:rPr>
              <w:t>10</w:t>
            </w:r>
            <w:r>
              <w:rPr>
                <w:noProof/>
                <w:webHidden/>
              </w:rPr>
              <w:fldChar w:fldCharType="end"/>
            </w:r>
          </w:hyperlink>
        </w:p>
        <w:p w14:paraId="691D003D" w14:textId="27191824" w:rsidR="00052A8B" w:rsidRDefault="00052A8B">
          <w:pPr>
            <w:pStyle w:val="Verzeichnis3"/>
            <w:tabs>
              <w:tab w:val="right" w:leader="dot" w:pos="9348"/>
            </w:tabs>
            <w:rPr>
              <w:rFonts w:asciiTheme="minorHAnsi" w:eastAsiaTheme="minorEastAsia" w:hAnsiTheme="minorHAnsi" w:cstheme="minorBidi"/>
              <w:noProof/>
              <w:color w:val="auto"/>
              <w:sz w:val="22"/>
              <w:lang w:eastAsia="de-DE"/>
            </w:rPr>
          </w:pPr>
          <w:hyperlink w:anchor="_Toc140591417" w:history="1">
            <w:r w:rsidRPr="00144896">
              <w:rPr>
                <w:rStyle w:val="Hyperlink"/>
                <w:noProof/>
              </w:rPr>
              <w:t>Native Aggregate Functions</w:t>
            </w:r>
            <w:r>
              <w:rPr>
                <w:noProof/>
                <w:webHidden/>
              </w:rPr>
              <w:tab/>
            </w:r>
            <w:r>
              <w:rPr>
                <w:noProof/>
                <w:webHidden/>
              </w:rPr>
              <w:fldChar w:fldCharType="begin"/>
            </w:r>
            <w:r>
              <w:rPr>
                <w:noProof/>
                <w:webHidden/>
              </w:rPr>
              <w:instrText xml:space="preserve"> PAGEREF _Toc140591417 \h </w:instrText>
            </w:r>
            <w:r>
              <w:rPr>
                <w:noProof/>
                <w:webHidden/>
              </w:rPr>
            </w:r>
            <w:r>
              <w:rPr>
                <w:noProof/>
                <w:webHidden/>
              </w:rPr>
              <w:fldChar w:fldCharType="separate"/>
            </w:r>
            <w:r>
              <w:rPr>
                <w:noProof/>
                <w:webHidden/>
              </w:rPr>
              <w:t>12</w:t>
            </w:r>
            <w:r>
              <w:rPr>
                <w:noProof/>
                <w:webHidden/>
              </w:rPr>
              <w:fldChar w:fldCharType="end"/>
            </w:r>
          </w:hyperlink>
        </w:p>
        <w:p w14:paraId="189F1A53" w14:textId="44DE24A9" w:rsidR="00052A8B" w:rsidRDefault="00052A8B">
          <w:pPr>
            <w:pStyle w:val="Verzeichnis3"/>
            <w:tabs>
              <w:tab w:val="right" w:leader="dot" w:pos="9348"/>
            </w:tabs>
            <w:rPr>
              <w:rFonts w:asciiTheme="minorHAnsi" w:eastAsiaTheme="minorEastAsia" w:hAnsiTheme="minorHAnsi" w:cstheme="minorBidi"/>
              <w:noProof/>
              <w:color w:val="auto"/>
              <w:sz w:val="22"/>
              <w:lang w:eastAsia="de-DE"/>
            </w:rPr>
          </w:pPr>
          <w:hyperlink w:anchor="_Toc140591418" w:history="1">
            <w:r w:rsidRPr="00144896">
              <w:rPr>
                <w:rStyle w:val="Hyperlink"/>
                <w:noProof/>
              </w:rPr>
              <w:t>Testing the service</w:t>
            </w:r>
            <w:r>
              <w:rPr>
                <w:noProof/>
                <w:webHidden/>
              </w:rPr>
              <w:tab/>
            </w:r>
            <w:r>
              <w:rPr>
                <w:noProof/>
                <w:webHidden/>
              </w:rPr>
              <w:fldChar w:fldCharType="begin"/>
            </w:r>
            <w:r>
              <w:rPr>
                <w:noProof/>
                <w:webHidden/>
              </w:rPr>
              <w:instrText xml:space="preserve"> PAGEREF _Toc140591418 \h </w:instrText>
            </w:r>
            <w:r>
              <w:rPr>
                <w:noProof/>
                <w:webHidden/>
              </w:rPr>
            </w:r>
            <w:r>
              <w:rPr>
                <w:noProof/>
                <w:webHidden/>
              </w:rPr>
              <w:fldChar w:fldCharType="separate"/>
            </w:r>
            <w:r>
              <w:rPr>
                <w:noProof/>
                <w:webHidden/>
              </w:rPr>
              <w:t>13</w:t>
            </w:r>
            <w:r>
              <w:rPr>
                <w:noProof/>
                <w:webHidden/>
              </w:rPr>
              <w:fldChar w:fldCharType="end"/>
            </w:r>
          </w:hyperlink>
        </w:p>
        <w:p w14:paraId="2AC1A6CA" w14:textId="0F41E7C3" w:rsidR="00052A8B" w:rsidRDefault="00052A8B">
          <w:pPr>
            <w:pStyle w:val="Verzeichnis2"/>
            <w:tabs>
              <w:tab w:val="right" w:leader="dot" w:pos="9348"/>
            </w:tabs>
            <w:rPr>
              <w:rFonts w:asciiTheme="minorHAnsi" w:eastAsiaTheme="minorEastAsia" w:hAnsiTheme="minorHAnsi" w:cstheme="minorBidi"/>
              <w:noProof/>
              <w:color w:val="auto"/>
              <w:sz w:val="22"/>
              <w:lang w:eastAsia="de-DE"/>
            </w:rPr>
          </w:pPr>
          <w:hyperlink w:anchor="_Toc140591419" w:history="1">
            <w:r w:rsidRPr="00144896">
              <w:rPr>
                <w:rStyle w:val="Hyperlink"/>
                <w:noProof/>
              </w:rPr>
              <w:t>Dataset Services</w:t>
            </w:r>
            <w:r>
              <w:rPr>
                <w:noProof/>
                <w:webHidden/>
              </w:rPr>
              <w:tab/>
            </w:r>
            <w:r>
              <w:rPr>
                <w:noProof/>
                <w:webHidden/>
              </w:rPr>
              <w:fldChar w:fldCharType="begin"/>
            </w:r>
            <w:r>
              <w:rPr>
                <w:noProof/>
                <w:webHidden/>
              </w:rPr>
              <w:instrText xml:space="preserve"> PAGEREF _Toc140591419 \h </w:instrText>
            </w:r>
            <w:r>
              <w:rPr>
                <w:noProof/>
                <w:webHidden/>
              </w:rPr>
            </w:r>
            <w:r>
              <w:rPr>
                <w:noProof/>
                <w:webHidden/>
              </w:rPr>
              <w:fldChar w:fldCharType="separate"/>
            </w:r>
            <w:r>
              <w:rPr>
                <w:noProof/>
                <w:webHidden/>
              </w:rPr>
              <w:t>15</w:t>
            </w:r>
            <w:r>
              <w:rPr>
                <w:noProof/>
                <w:webHidden/>
              </w:rPr>
              <w:fldChar w:fldCharType="end"/>
            </w:r>
          </w:hyperlink>
        </w:p>
        <w:p w14:paraId="6228558B" w14:textId="2BA846FD" w:rsidR="00052A8B" w:rsidRDefault="00052A8B">
          <w:pPr>
            <w:pStyle w:val="Verzeichnis2"/>
            <w:tabs>
              <w:tab w:val="right" w:leader="dot" w:pos="9348"/>
            </w:tabs>
            <w:rPr>
              <w:rFonts w:asciiTheme="minorHAnsi" w:eastAsiaTheme="minorEastAsia" w:hAnsiTheme="minorHAnsi" w:cstheme="minorBidi"/>
              <w:noProof/>
              <w:color w:val="auto"/>
              <w:sz w:val="22"/>
              <w:lang w:eastAsia="de-DE"/>
            </w:rPr>
          </w:pPr>
          <w:hyperlink w:anchor="_Toc140591420" w:history="1">
            <w:r w:rsidRPr="00144896">
              <w:rPr>
                <w:rStyle w:val="Hyperlink"/>
                <w:noProof/>
              </w:rPr>
              <w:t>ABL Demo Application</w:t>
            </w:r>
            <w:r>
              <w:rPr>
                <w:noProof/>
                <w:webHidden/>
              </w:rPr>
              <w:tab/>
            </w:r>
            <w:r>
              <w:rPr>
                <w:noProof/>
                <w:webHidden/>
              </w:rPr>
              <w:fldChar w:fldCharType="begin"/>
            </w:r>
            <w:r>
              <w:rPr>
                <w:noProof/>
                <w:webHidden/>
              </w:rPr>
              <w:instrText xml:space="preserve"> PAGEREF _Toc140591420 \h </w:instrText>
            </w:r>
            <w:r>
              <w:rPr>
                <w:noProof/>
                <w:webHidden/>
              </w:rPr>
            </w:r>
            <w:r>
              <w:rPr>
                <w:noProof/>
                <w:webHidden/>
              </w:rPr>
              <w:fldChar w:fldCharType="separate"/>
            </w:r>
            <w:r>
              <w:rPr>
                <w:noProof/>
                <w:webHidden/>
              </w:rPr>
              <w:t>16</w:t>
            </w:r>
            <w:r>
              <w:rPr>
                <w:noProof/>
                <w:webHidden/>
              </w:rPr>
              <w:fldChar w:fldCharType="end"/>
            </w:r>
          </w:hyperlink>
        </w:p>
        <w:p w14:paraId="40669E3F" w14:textId="425F242A" w:rsidR="00052A8B" w:rsidRDefault="00052A8B">
          <w:pPr>
            <w:pStyle w:val="Verzeichnis2"/>
            <w:tabs>
              <w:tab w:val="right" w:leader="dot" w:pos="9348"/>
            </w:tabs>
            <w:rPr>
              <w:rFonts w:asciiTheme="minorHAnsi" w:eastAsiaTheme="minorEastAsia" w:hAnsiTheme="minorHAnsi" w:cstheme="minorBidi"/>
              <w:noProof/>
              <w:color w:val="auto"/>
              <w:sz w:val="22"/>
              <w:lang w:eastAsia="de-DE"/>
            </w:rPr>
          </w:pPr>
          <w:hyperlink w:anchor="_Toc140591421" w:history="1">
            <w:r w:rsidRPr="00144896">
              <w:rPr>
                <w:rStyle w:val="Hyperlink"/>
                <w:noProof/>
              </w:rPr>
              <w:t>.NET Demo Application</w:t>
            </w:r>
            <w:r>
              <w:rPr>
                <w:noProof/>
                <w:webHidden/>
              </w:rPr>
              <w:tab/>
            </w:r>
            <w:r>
              <w:rPr>
                <w:noProof/>
                <w:webHidden/>
              </w:rPr>
              <w:fldChar w:fldCharType="begin"/>
            </w:r>
            <w:r>
              <w:rPr>
                <w:noProof/>
                <w:webHidden/>
              </w:rPr>
              <w:instrText xml:space="preserve"> PAGEREF _Toc140591421 \h </w:instrText>
            </w:r>
            <w:r>
              <w:rPr>
                <w:noProof/>
                <w:webHidden/>
              </w:rPr>
            </w:r>
            <w:r>
              <w:rPr>
                <w:noProof/>
                <w:webHidden/>
              </w:rPr>
              <w:fldChar w:fldCharType="separate"/>
            </w:r>
            <w:r>
              <w:rPr>
                <w:noProof/>
                <w:webHidden/>
              </w:rPr>
              <w:t>17</w:t>
            </w:r>
            <w:r>
              <w:rPr>
                <w:noProof/>
                <w:webHidden/>
              </w:rPr>
              <w:fldChar w:fldCharType="end"/>
            </w:r>
          </w:hyperlink>
        </w:p>
        <w:p w14:paraId="3BD1AE2E" w14:textId="7D7CD4C1" w:rsidR="00052A8B" w:rsidRDefault="00052A8B">
          <w:pPr>
            <w:pStyle w:val="Verzeichnis2"/>
            <w:tabs>
              <w:tab w:val="right" w:leader="dot" w:pos="9348"/>
            </w:tabs>
            <w:rPr>
              <w:rFonts w:asciiTheme="minorHAnsi" w:eastAsiaTheme="minorEastAsia" w:hAnsiTheme="minorHAnsi" w:cstheme="minorBidi"/>
              <w:noProof/>
              <w:color w:val="auto"/>
              <w:sz w:val="22"/>
              <w:lang w:eastAsia="de-DE"/>
            </w:rPr>
          </w:pPr>
          <w:hyperlink w:anchor="_Toc140591422" w:history="1">
            <w:r w:rsidRPr="00144896">
              <w:rPr>
                <w:rStyle w:val="Hyperlink"/>
                <w:noProof/>
              </w:rPr>
              <w:t>Passing parameters to a service</w:t>
            </w:r>
            <w:r>
              <w:rPr>
                <w:noProof/>
                <w:webHidden/>
              </w:rPr>
              <w:tab/>
            </w:r>
            <w:r>
              <w:rPr>
                <w:noProof/>
                <w:webHidden/>
              </w:rPr>
              <w:fldChar w:fldCharType="begin"/>
            </w:r>
            <w:r>
              <w:rPr>
                <w:noProof/>
                <w:webHidden/>
              </w:rPr>
              <w:instrText xml:space="preserve"> PAGEREF _Toc140591422 \h </w:instrText>
            </w:r>
            <w:r>
              <w:rPr>
                <w:noProof/>
                <w:webHidden/>
              </w:rPr>
            </w:r>
            <w:r>
              <w:rPr>
                <w:noProof/>
                <w:webHidden/>
              </w:rPr>
              <w:fldChar w:fldCharType="separate"/>
            </w:r>
            <w:r>
              <w:rPr>
                <w:noProof/>
                <w:webHidden/>
              </w:rPr>
              <w:t>17</w:t>
            </w:r>
            <w:r>
              <w:rPr>
                <w:noProof/>
                <w:webHidden/>
              </w:rPr>
              <w:fldChar w:fldCharType="end"/>
            </w:r>
          </w:hyperlink>
        </w:p>
        <w:p w14:paraId="7613E5A3" w14:textId="0AB789A5" w:rsidR="00052A8B" w:rsidRDefault="00052A8B">
          <w:pPr>
            <w:pStyle w:val="Verzeichnis2"/>
            <w:tabs>
              <w:tab w:val="right" w:leader="dot" w:pos="9348"/>
            </w:tabs>
            <w:rPr>
              <w:rFonts w:asciiTheme="minorHAnsi" w:eastAsiaTheme="minorEastAsia" w:hAnsiTheme="minorHAnsi" w:cstheme="minorBidi"/>
              <w:noProof/>
              <w:color w:val="auto"/>
              <w:sz w:val="22"/>
              <w:lang w:eastAsia="de-DE"/>
            </w:rPr>
          </w:pPr>
          <w:hyperlink w:anchor="_Toc140591423" w:history="1">
            <w:r w:rsidRPr="00144896">
              <w:rPr>
                <w:rStyle w:val="Hyperlink"/>
                <w:noProof/>
              </w:rPr>
              <w:t>Performance</w:t>
            </w:r>
            <w:r>
              <w:rPr>
                <w:noProof/>
                <w:webHidden/>
              </w:rPr>
              <w:tab/>
            </w:r>
            <w:r>
              <w:rPr>
                <w:noProof/>
                <w:webHidden/>
              </w:rPr>
              <w:fldChar w:fldCharType="begin"/>
            </w:r>
            <w:r>
              <w:rPr>
                <w:noProof/>
                <w:webHidden/>
              </w:rPr>
              <w:instrText xml:space="preserve"> PAGEREF _Toc140591423 \h </w:instrText>
            </w:r>
            <w:r>
              <w:rPr>
                <w:noProof/>
                <w:webHidden/>
              </w:rPr>
            </w:r>
            <w:r>
              <w:rPr>
                <w:noProof/>
                <w:webHidden/>
              </w:rPr>
              <w:fldChar w:fldCharType="separate"/>
            </w:r>
            <w:r>
              <w:rPr>
                <w:noProof/>
                <w:webHidden/>
              </w:rPr>
              <w:t>18</w:t>
            </w:r>
            <w:r>
              <w:rPr>
                <w:noProof/>
                <w:webHidden/>
              </w:rPr>
              <w:fldChar w:fldCharType="end"/>
            </w:r>
          </w:hyperlink>
        </w:p>
        <w:p w14:paraId="745D90A1" w14:textId="29CC45E5" w:rsidR="00052A8B" w:rsidRDefault="00052A8B">
          <w:pPr>
            <w:pStyle w:val="Verzeichnis1"/>
            <w:rPr>
              <w:rFonts w:asciiTheme="minorHAnsi" w:eastAsiaTheme="minorEastAsia" w:hAnsiTheme="minorHAnsi" w:cstheme="minorBidi"/>
              <w:noProof/>
              <w:color w:val="auto"/>
              <w:sz w:val="22"/>
              <w:lang w:eastAsia="de-DE"/>
            </w:rPr>
          </w:pPr>
          <w:hyperlink w:anchor="_Toc140591424" w:history="1">
            <w:r w:rsidRPr="00144896">
              <w:rPr>
                <w:rStyle w:val="Hyperlink"/>
                <w:noProof/>
                <w:lang w:val="en-US"/>
              </w:rPr>
              <w:t>Source code</w:t>
            </w:r>
            <w:r>
              <w:rPr>
                <w:noProof/>
                <w:webHidden/>
              </w:rPr>
              <w:tab/>
            </w:r>
            <w:r>
              <w:rPr>
                <w:noProof/>
                <w:webHidden/>
              </w:rPr>
              <w:fldChar w:fldCharType="begin"/>
            </w:r>
            <w:r>
              <w:rPr>
                <w:noProof/>
                <w:webHidden/>
              </w:rPr>
              <w:instrText xml:space="preserve"> PAGEREF _Toc140591424 \h </w:instrText>
            </w:r>
            <w:r>
              <w:rPr>
                <w:noProof/>
                <w:webHidden/>
              </w:rPr>
            </w:r>
            <w:r>
              <w:rPr>
                <w:noProof/>
                <w:webHidden/>
              </w:rPr>
              <w:fldChar w:fldCharType="separate"/>
            </w:r>
            <w:r>
              <w:rPr>
                <w:noProof/>
                <w:webHidden/>
              </w:rPr>
              <w:t>20</w:t>
            </w:r>
            <w:r>
              <w:rPr>
                <w:noProof/>
                <w:webHidden/>
              </w:rPr>
              <w:fldChar w:fldCharType="end"/>
            </w:r>
          </w:hyperlink>
        </w:p>
        <w:p w14:paraId="4482586A" w14:textId="14310FC0" w:rsidR="00052A8B" w:rsidRDefault="00052A8B">
          <w:pPr>
            <w:pStyle w:val="Verzeichnis2"/>
            <w:tabs>
              <w:tab w:val="right" w:leader="dot" w:pos="9348"/>
            </w:tabs>
            <w:rPr>
              <w:rFonts w:asciiTheme="minorHAnsi" w:eastAsiaTheme="minorEastAsia" w:hAnsiTheme="minorHAnsi" w:cstheme="minorBidi"/>
              <w:noProof/>
              <w:color w:val="auto"/>
              <w:sz w:val="22"/>
              <w:lang w:eastAsia="de-DE"/>
            </w:rPr>
          </w:pPr>
          <w:hyperlink w:anchor="_Toc140591425" w:history="1">
            <w:r w:rsidRPr="00144896">
              <w:rPr>
                <w:rStyle w:val="Hyperlink"/>
                <w:noProof/>
              </w:rPr>
              <w:t>.NET Demo Application</w:t>
            </w:r>
            <w:r>
              <w:rPr>
                <w:noProof/>
                <w:webHidden/>
              </w:rPr>
              <w:tab/>
            </w:r>
            <w:r>
              <w:rPr>
                <w:noProof/>
                <w:webHidden/>
              </w:rPr>
              <w:fldChar w:fldCharType="begin"/>
            </w:r>
            <w:r>
              <w:rPr>
                <w:noProof/>
                <w:webHidden/>
              </w:rPr>
              <w:instrText xml:space="preserve"> PAGEREF _Toc140591425 \h </w:instrText>
            </w:r>
            <w:r>
              <w:rPr>
                <w:noProof/>
                <w:webHidden/>
              </w:rPr>
            </w:r>
            <w:r>
              <w:rPr>
                <w:noProof/>
                <w:webHidden/>
              </w:rPr>
              <w:fldChar w:fldCharType="separate"/>
            </w:r>
            <w:r>
              <w:rPr>
                <w:noProof/>
                <w:webHidden/>
              </w:rPr>
              <w:t>20</w:t>
            </w:r>
            <w:r>
              <w:rPr>
                <w:noProof/>
                <w:webHidden/>
              </w:rPr>
              <w:fldChar w:fldCharType="end"/>
            </w:r>
          </w:hyperlink>
        </w:p>
        <w:p w14:paraId="5786B1F3" w14:textId="63FF26E3" w:rsidR="00052A8B" w:rsidRDefault="00052A8B">
          <w:pPr>
            <w:pStyle w:val="Verzeichnis3"/>
            <w:tabs>
              <w:tab w:val="right" w:leader="dot" w:pos="9348"/>
            </w:tabs>
            <w:rPr>
              <w:rFonts w:asciiTheme="minorHAnsi" w:eastAsiaTheme="minorEastAsia" w:hAnsiTheme="minorHAnsi" w:cstheme="minorBidi"/>
              <w:noProof/>
              <w:color w:val="auto"/>
              <w:sz w:val="22"/>
              <w:lang w:eastAsia="de-DE"/>
            </w:rPr>
          </w:pPr>
          <w:hyperlink w:anchor="_Toc140591426" w:history="1">
            <w:r w:rsidRPr="00144896">
              <w:rPr>
                <w:rStyle w:val="Hyperlink"/>
                <w:noProof/>
              </w:rPr>
              <w:t>Assemblies</w:t>
            </w:r>
            <w:r>
              <w:rPr>
                <w:noProof/>
                <w:webHidden/>
              </w:rPr>
              <w:tab/>
            </w:r>
            <w:r>
              <w:rPr>
                <w:noProof/>
                <w:webHidden/>
              </w:rPr>
              <w:fldChar w:fldCharType="begin"/>
            </w:r>
            <w:r>
              <w:rPr>
                <w:noProof/>
                <w:webHidden/>
              </w:rPr>
              <w:instrText xml:space="preserve"> PAGEREF _Toc140591426 \h </w:instrText>
            </w:r>
            <w:r>
              <w:rPr>
                <w:noProof/>
                <w:webHidden/>
              </w:rPr>
            </w:r>
            <w:r>
              <w:rPr>
                <w:noProof/>
                <w:webHidden/>
              </w:rPr>
              <w:fldChar w:fldCharType="separate"/>
            </w:r>
            <w:r>
              <w:rPr>
                <w:noProof/>
                <w:webHidden/>
              </w:rPr>
              <w:t>20</w:t>
            </w:r>
            <w:r>
              <w:rPr>
                <w:noProof/>
                <w:webHidden/>
              </w:rPr>
              <w:fldChar w:fldCharType="end"/>
            </w:r>
          </w:hyperlink>
        </w:p>
        <w:p w14:paraId="65659024" w14:textId="30CE6BF6" w:rsidR="00052A8B" w:rsidRDefault="00052A8B">
          <w:pPr>
            <w:pStyle w:val="Verzeichnis3"/>
            <w:tabs>
              <w:tab w:val="right" w:leader="dot" w:pos="9348"/>
            </w:tabs>
            <w:rPr>
              <w:rFonts w:asciiTheme="minorHAnsi" w:eastAsiaTheme="minorEastAsia" w:hAnsiTheme="minorHAnsi" w:cstheme="minorBidi"/>
              <w:noProof/>
              <w:color w:val="auto"/>
              <w:sz w:val="22"/>
              <w:lang w:eastAsia="de-DE"/>
            </w:rPr>
          </w:pPr>
          <w:hyperlink w:anchor="_Toc140591427" w:history="1">
            <w:r w:rsidRPr="00144896">
              <w:rPr>
                <w:rStyle w:val="Hyperlink"/>
                <w:noProof/>
              </w:rPr>
              <w:t>Building the Demo Application</w:t>
            </w:r>
            <w:r>
              <w:rPr>
                <w:noProof/>
                <w:webHidden/>
              </w:rPr>
              <w:tab/>
            </w:r>
            <w:r>
              <w:rPr>
                <w:noProof/>
                <w:webHidden/>
              </w:rPr>
              <w:fldChar w:fldCharType="begin"/>
            </w:r>
            <w:r>
              <w:rPr>
                <w:noProof/>
                <w:webHidden/>
              </w:rPr>
              <w:instrText xml:space="preserve"> PAGEREF _Toc140591427 \h </w:instrText>
            </w:r>
            <w:r>
              <w:rPr>
                <w:noProof/>
                <w:webHidden/>
              </w:rPr>
            </w:r>
            <w:r>
              <w:rPr>
                <w:noProof/>
                <w:webHidden/>
              </w:rPr>
              <w:fldChar w:fldCharType="separate"/>
            </w:r>
            <w:r>
              <w:rPr>
                <w:noProof/>
                <w:webHidden/>
              </w:rPr>
              <w:t>20</w:t>
            </w:r>
            <w:r>
              <w:rPr>
                <w:noProof/>
                <w:webHidden/>
              </w:rPr>
              <w:fldChar w:fldCharType="end"/>
            </w:r>
          </w:hyperlink>
        </w:p>
        <w:p w14:paraId="04579F41" w14:textId="6603C798" w:rsidR="00052A8B" w:rsidRDefault="00052A8B">
          <w:pPr>
            <w:pStyle w:val="Verzeichnis2"/>
            <w:tabs>
              <w:tab w:val="right" w:leader="dot" w:pos="9348"/>
            </w:tabs>
            <w:rPr>
              <w:rFonts w:asciiTheme="minorHAnsi" w:eastAsiaTheme="minorEastAsia" w:hAnsiTheme="minorHAnsi" w:cstheme="minorBidi"/>
              <w:noProof/>
              <w:color w:val="auto"/>
              <w:sz w:val="22"/>
              <w:lang w:eastAsia="de-DE"/>
            </w:rPr>
          </w:pPr>
          <w:hyperlink w:anchor="_Toc140591428" w:history="1">
            <w:r w:rsidRPr="00144896">
              <w:rPr>
                <w:rStyle w:val="Hyperlink"/>
                <w:noProof/>
              </w:rPr>
              <w:t>Data Provider</w:t>
            </w:r>
            <w:r>
              <w:rPr>
                <w:noProof/>
                <w:webHidden/>
              </w:rPr>
              <w:tab/>
            </w:r>
            <w:r>
              <w:rPr>
                <w:noProof/>
                <w:webHidden/>
              </w:rPr>
              <w:fldChar w:fldCharType="begin"/>
            </w:r>
            <w:r>
              <w:rPr>
                <w:noProof/>
                <w:webHidden/>
              </w:rPr>
              <w:instrText xml:space="preserve"> PAGEREF _Toc140591428 \h </w:instrText>
            </w:r>
            <w:r>
              <w:rPr>
                <w:noProof/>
                <w:webHidden/>
              </w:rPr>
            </w:r>
            <w:r>
              <w:rPr>
                <w:noProof/>
                <w:webHidden/>
              </w:rPr>
              <w:fldChar w:fldCharType="separate"/>
            </w:r>
            <w:r>
              <w:rPr>
                <w:noProof/>
                <w:webHidden/>
              </w:rPr>
              <w:t>22</w:t>
            </w:r>
            <w:r>
              <w:rPr>
                <w:noProof/>
                <w:webHidden/>
              </w:rPr>
              <w:fldChar w:fldCharType="end"/>
            </w:r>
          </w:hyperlink>
        </w:p>
        <w:p w14:paraId="308542DA" w14:textId="1D69C5E2" w:rsidR="00052A8B" w:rsidRDefault="00052A8B">
          <w:pPr>
            <w:pStyle w:val="Verzeichnis3"/>
            <w:tabs>
              <w:tab w:val="right" w:leader="dot" w:pos="9348"/>
            </w:tabs>
            <w:rPr>
              <w:rFonts w:asciiTheme="minorHAnsi" w:eastAsiaTheme="minorEastAsia" w:hAnsiTheme="minorHAnsi" w:cstheme="minorBidi"/>
              <w:noProof/>
              <w:color w:val="auto"/>
              <w:sz w:val="22"/>
              <w:lang w:eastAsia="de-DE"/>
            </w:rPr>
          </w:pPr>
          <w:hyperlink w:anchor="_Toc140591429" w:history="1">
            <w:r w:rsidRPr="00144896">
              <w:rPr>
                <w:rStyle w:val="Hyperlink"/>
                <w:noProof/>
              </w:rPr>
              <w:t>Building the OpenEdgeDataProviderPro Assembly</w:t>
            </w:r>
            <w:r>
              <w:rPr>
                <w:noProof/>
                <w:webHidden/>
              </w:rPr>
              <w:tab/>
            </w:r>
            <w:r>
              <w:rPr>
                <w:noProof/>
                <w:webHidden/>
              </w:rPr>
              <w:fldChar w:fldCharType="begin"/>
            </w:r>
            <w:r>
              <w:rPr>
                <w:noProof/>
                <w:webHidden/>
              </w:rPr>
              <w:instrText xml:space="preserve"> PAGEREF _Toc140591429 \h </w:instrText>
            </w:r>
            <w:r>
              <w:rPr>
                <w:noProof/>
                <w:webHidden/>
              </w:rPr>
            </w:r>
            <w:r>
              <w:rPr>
                <w:noProof/>
                <w:webHidden/>
              </w:rPr>
              <w:fldChar w:fldCharType="separate"/>
            </w:r>
            <w:r>
              <w:rPr>
                <w:noProof/>
                <w:webHidden/>
              </w:rPr>
              <w:t>22</w:t>
            </w:r>
            <w:r>
              <w:rPr>
                <w:noProof/>
                <w:webHidden/>
              </w:rPr>
              <w:fldChar w:fldCharType="end"/>
            </w:r>
          </w:hyperlink>
        </w:p>
        <w:p w14:paraId="03626E8E" w14:textId="0DE81B40" w:rsidR="00052A8B" w:rsidRDefault="00052A8B">
          <w:pPr>
            <w:pStyle w:val="Verzeichnis3"/>
            <w:tabs>
              <w:tab w:val="right" w:leader="dot" w:pos="9348"/>
            </w:tabs>
            <w:rPr>
              <w:rFonts w:asciiTheme="minorHAnsi" w:eastAsiaTheme="minorEastAsia" w:hAnsiTheme="minorHAnsi" w:cstheme="minorBidi"/>
              <w:noProof/>
              <w:color w:val="auto"/>
              <w:sz w:val="22"/>
              <w:lang w:eastAsia="de-DE"/>
            </w:rPr>
          </w:pPr>
          <w:hyperlink w:anchor="_Toc140591430" w:history="1">
            <w:r w:rsidRPr="00144896">
              <w:rPr>
                <w:rStyle w:val="Hyperlink"/>
                <w:noProof/>
              </w:rPr>
              <w:t>Building the OpenEdgeDemo Application</w:t>
            </w:r>
            <w:r>
              <w:rPr>
                <w:noProof/>
                <w:webHidden/>
              </w:rPr>
              <w:tab/>
            </w:r>
            <w:r>
              <w:rPr>
                <w:noProof/>
                <w:webHidden/>
              </w:rPr>
              <w:fldChar w:fldCharType="begin"/>
            </w:r>
            <w:r>
              <w:rPr>
                <w:noProof/>
                <w:webHidden/>
              </w:rPr>
              <w:instrText xml:space="preserve"> PAGEREF _Toc140591430 \h </w:instrText>
            </w:r>
            <w:r>
              <w:rPr>
                <w:noProof/>
                <w:webHidden/>
              </w:rPr>
            </w:r>
            <w:r>
              <w:rPr>
                <w:noProof/>
                <w:webHidden/>
              </w:rPr>
              <w:fldChar w:fldCharType="separate"/>
            </w:r>
            <w:r>
              <w:rPr>
                <w:noProof/>
                <w:webHidden/>
              </w:rPr>
              <w:t>23</w:t>
            </w:r>
            <w:r>
              <w:rPr>
                <w:noProof/>
                <w:webHidden/>
              </w:rPr>
              <w:fldChar w:fldCharType="end"/>
            </w:r>
          </w:hyperlink>
        </w:p>
        <w:p w14:paraId="7237EA64" w14:textId="303E25A7" w:rsidR="00052A8B" w:rsidRDefault="00052A8B">
          <w:pPr>
            <w:pStyle w:val="Verzeichnis1"/>
            <w:rPr>
              <w:rFonts w:asciiTheme="minorHAnsi" w:eastAsiaTheme="minorEastAsia" w:hAnsiTheme="minorHAnsi" w:cstheme="minorBidi"/>
              <w:noProof/>
              <w:color w:val="auto"/>
              <w:sz w:val="22"/>
              <w:lang w:eastAsia="de-DE"/>
            </w:rPr>
          </w:pPr>
          <w:hyperlink w:anchor="_Toc140591431" w:history="1">
            <w:r w:rsidRPr="00144896">
              <w:rPr>
                <w:rStyle w:val="Hyperlink"/>
                <w:noProof/>
                <w:lang w:val="en-US"/>
              </w:rPr>
              <w:t>Closing Remark</w:t>
            </w:r>
            <w:r>
              <w:rPr>
                <w:noProof/>
                <w:webHidden/>
              </w:rPr>
              <w:tab/>
            </w:r>
            <w:r>
              <w:rPr>
                <w:noProof/>
                <w:webHidden/>
              </w:rPr>
              <w:fldChar w:fldCharType="begin"/>
            </w:r>
            <w:r>
              <w:rPr>
                <w:noProof/>
                <w:webHidden/>
              </w:rPr>
              <w:instrText xml:space="preserve"> PAGEREF _Toc140591431 \h </w:instrText>
            </w:r>
            <w:r>
              <w:rPr>
                <w:noProof/>
                <w:webHidden/>
              </w:rPr>
            </w:r>
            <w:r>
              <w:rPr>
                <w:noProof/>
                <w:webHidden/>
              </w:rPr>
              <w:fldChar w:fldCharType="separate"/>
            </w:r>
            <w:r>
              <w:rPr>
                <w:noProof/>
                <w:webHidden/>
              </w:rPr>
              <w:t>27</w:t>
            </w:r>
            <w:r>
              <w:rPr>
                <w:noProof/>
                <w:webHidden/>
              </w:rPr>
              <w:fldChar w:fldCharType="end"/>
            </w:r>
          </w:hyperlink>
        </w:p>
        <w:p w14:paraId="04738A96" w14:textId="7B5E7531" w:rsidR="005E0A8E" w:rsidRPr="0032497E" w:rsidRDefault="005E0A8E">
          <w:pPr>
            <w:rPr>
              <w:lang w:val="en-US"/>
            </w:rPr>
          </w:pPr>
          <w:r w:rsidRPr="0032497E">
            <w:rPr>
              <w:b/>
              <w:bCs/>
              <w:lang w:val="en-US"/>
            </w:rPr>
            <w:fldChar w:fldCharType="end"/>
          </w:r>
        </w:p>
      </w:sdtContent>
    </w:sdt>
    <w:p w14:paraId="5F985FED" w14:textId="77777777" w:rsidR="00630815" w:rsidRPr="0032497E" w:rsidRDefault="00630815" w:rsidP="00630815">
      <w:pPr>
        <w:rPr>
          <w:lang w:val="en-US"/>
        </w:rPr>
      </w:pPr>
    </w:p>
    <w:p w14:paraId="73A4F337" w14:textId="77777777" w:rsidR="00630815" w:rsidRPr="0032497E" w:rsidRDefault="00630815" w:rsidP="00162D0F">
      <w:pPr>
        <w:pStyle w:val="Text"/>
        <w:rPr>
          <w:lang w:val="en-US"/>
        </w:rPr>
        <w:sectPr w:rsidR="00630815" w:rsidRPr="0032497E" w:rsidSect="00B03D03">
          <w:headerReference w:type="default" r:id="rId11"/>
          <w:footerReference w:type="default" r:id="rId12"/>
          <w:pgSz w:w="11910" w:h="16840"/>
          <w:pgMar w:top="2552" w:right="1134" w:bottom="278" w:left="1418" w:header="720" w:footer="1270" w:gutter="0"/>
          <w:cols w:space="720"/>
        </w:sectPr>
      </w:pPr>
    </w:p>
    <w:p w14:paraId="5F419D5D" w14:textId="77777777" w:rsidR="008469D5" w:rsidRPr="0032497E" w:rsidRDefault="008469D5" w:rsidP="008469D5">
      <w:pPr>
        <w:pStyle w:val="berschrift1"/>
        <w:keepLines w:val="0"/>
        <w:pageBreakBefore/>
        <w:widowControl/>
        <w:tabs>
          <w:tab w:val="num" w:pos="432"/>
        </w:tabs>
        <w:autoSpaceDE/>
        <w:autoSpaceDN/>
        <w:spacing w:before="240" w:after="60"/>
        <w:ind w:left="432" w:hanging="432"/>
        <w:rPr>
          <w:lang w:val="en-US"/>
        </w:rPr>
      </w:pPr>
      <w:bookmarkStart w:id="1" w:name="_Toc138950032"/>
      <w:bookmarkStart w:id="2" w:name="_Toc140591410"/>
      <w:r w:rsidRPr="0032497E">
        <w:rPr>
          <w:lang w:val="en-US"/>
        </w:rPr>
        <w:lastRenderedPageBreak/>
        <w:t>Introduction</w:t>
      </w:r>
      <w:bookmarkEnd w:id="1"/>
      <w:bookmarkEnd w:id="2"/>
    </w:p>
    <w:p w14:paraId="1BC08A3B" w14:textId="743582AF" w:rsidR="008469D5" w:rsidRPr="0032497E" w:rsidRDefault="008469D5" w:rsidP="008469D5">
      <w:pPr>
        <w:tabs>
          <w:tab w:val="left" w:pos="1740"/>
        </w:tabs>
        <w:rPr>
          <w:lang w:val="en-US"/>
        </w:rPr>
      </w:pPr>
      <w:r w:rsidRPr="0032497E">
        <w:rPr>
          <w:lang w:val="en-US"/>
        </w:rPr>
        <w:t xml:space="preserve">The OpenEdge data provider for List &amp; Label is written in .NET C#. The communciation between List &amp; Label and OpenEdge is done via JSON. </w:t>
      </w:r>
    </w:p>
    <w:p w14:paraId="3B887B3C" w14:textId="77777777" w:rsidR="008469D5" w:rsidRPr="0032497E" w:rsidRDefault="008469D5" w:rsidP="008469D5">
      <w:pPr>
        <w:tabs>
          <w:tab w:val="left" w:pos="1740"/>
        </w:tabs>
        <w:rPr>
          <w:lang w:val="en-US"/>
        </w:rPr>
      </w:pPr>
    </w:p>
    <w:p w14:paraId="7DEC8489" w14:textId="77777777" w:rsidR="008469D5" w:rsidRPr="0032497E" w:rsidRDefault="008469D5" w:rsidP="008469D5">
      <w:pPr>
        <w:tabs>
          <w:tab w:val="left" w:pos="1740"/>
        </w:tabs>
        <w:rPr>
          <w:lang w:val="en-US"/>
        </w:rPr>
      </w:pPr>
      <w:r w:rsidRPr="0032497E">
        <w:rPr>
          <w:noProof/>
          <w:lang w:val="en-US"/>
        </w:rPr>
        <w:drawing>
          <wp:inline distT="0" distB="0" distL="0" distR="0" wp14:anchorId="09A4DABC" wp14:editId="146823C2">
            <wp:extent cx="4371975" cy="311467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1975" cy="3114675"/>
                    </a:xfrm>
                    <a:prstGeom prst="rect">
                      <a:avLst/>
                    </a:prstGeom>
                    <a:noFill/>
                    <a:ln>
                      <a:noFill/>
                    </a:ln>
                  </pic:spPr>
                </pic:pic>
              </a:graphicData>
            </a:graphic>
          </wp:inline>
        </w:drawing>
      </w:r>
    </w:p>
    <w:p w14:paraId="75A57081" w14:textId="77777777" w:rsidR="008469D5" w:rsidRPr="0032497E" w:rsidRDefault="008469D5" w:rsidP="008469D5">
      <w:pPr>
        <w:pStyle w:val="berschrift1"/>
        <w:keepLines w:val="0"/>
        <w:pageBreakBefore/>
        <w:widowControl/>
        <w:tabs>
          <w:tab w:val="num" w:pos="432"/>
        </w:tabs>
        <w:autoSpaceDE/>
        <w:autoSpaceDN/>
        <w:spacing w:before="240" w:after="60"/>
        <w:ind w:left="432" w:hanging="432"/>
        <w:rPr>
          <w:lang w:val="en-US"/>
        </w:rPr>
      </w:pPr>
      <w:bookmarkStart w:id="3" w:name="_Toc138950033"/>
      <w:bookmarkStart w:id="4" w:name="_Toc140591411"/>
      <w:r w:rsidRPr="0032497E">
        <w:rPr>
          <w:lang w:val="en-US"/>
        </w:rPr>
        <w:lastRenderedPageBreak/>
        <w:t>Architecture</w:t>
      </w:r>
      <w:bookmarkEnd w:id="3"/>
      <w:bookmarkEnd w:id="4"/>
    </w:p>
    <w:p w14:paraId="66DA0510" w14:textId="77777777" w:rsidR="008469D5" w:rsidRPr="0032497E" w:rsidRDefault="008469D5" w:rsidP="008469D5">
      <w:pPr>
        <w:rPr>
          <w:lang w:val="en-US"/>
        </w:rPr>
      </w:pPr>
      <w:r w:rsidRPr="0032497E">
        <w:rPr>
          <w:noProof/>
          <w:lang w:val="en-US"/>
        </w:rPr>
        <w:drawing>
          <wp:inline distT="0" distB="0" distL="0" distR="0" wp14:anchorId="7A308B8F" wp14:editId="3366F518">
            <wp:extent cx="4905375" cy="6181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5375" cy="6181725"/>
                    </a:xfrm>
                    <a:prstGeom prst="rect">
                      <a:avLst/>
                    </a:prstGeom>
                    <a:noFill/>
                    <a:ln>
                      <a:noFill/>
                    </a:ln>
                  </pic:spPr>
                </pic:pic>
              </a:graphicData>
            </a:graphic>
          </wp:inline>
        </w:drawing>
      </w:r>
    </w:p>
    <w:p w14:paraId="55012EEC" w14:textId="77777777" w:rsidR="008469D5" w:rsidRPr="0032497E" w:rsidRDefault="008469D5" w:rsidP="008469D5">
      <w:pPr>
        <w:tabs>
          <w:tab w:val="left" w:pos="3045"/>
        </w:tabs>
        <w:rPr>
          <w:lang w:val="en-US"/>
        </w:rPr>
      </w:pPr>
      <w:r w:rsidRPr="0032497E">
        <w:rPr>
          <w:lang w:val="en-US"/>
        </w:rPr>
        <w:tab/>
      </w:r>
    </w:p>
    <w:p w14:paraId="2971F418" w14:textId="4F610D07" w:rsidR="008469D5" w:rsidRPr="0032497E" w:rsidRDefault="008469D5" w:rsidP="008469D5">
      <w:pPr>
        <w:tabs>
          <w:tab w:val="left" w:pos="3045"/>
        </w:tabs>
        <w:rPr>
          <w:lang w:val="en-US"/>
        </w:rPr>
      </w:pPr>
      <w:r w:rsidRPr="0032497E">
        <w:rPr>
          <w:lang w:val="en-US"/>
        </w:rPr>
        <w:t>List &amp; Label defines some interfaces that need to be implemented by a data provider. A data provider is then bound to List &amp; Label as a data source. What data List &amp; Label asks for is driven by the layout and a provider doesn</w:t>
      </w:r>
      <w:r w:rsidR="002501DE" w:rsidRPr="0032497E">
        <w:rPr>
          <w:lang w:val="en-US"/>
        </w:rPr>
        <w:t>'</w:t>
      </w:r>
      <w:r w:rsidRPr="0032497E">
        <w:rPr>
          <w:lang w:val="en-US"/>
        </w:rPr>
        <w:t>t even know about List &amp; Label.</w:t>
      </w:r>
    </w:p>
    <w:p w14:paraId="7A19F91C" w14:textId="77777777" w:rsidR="008469D5" w:rsidRPr="0032497E" w:rsidRDefault="008469D5" w:rsidP="008469D5">
      <w:pPr>
        <w:tabs>
          <w:tab w:val="left" w:pos="3045"/>
        </w:tabs>
        <w:rPr>
          <w:lang w:val="en-US"/>
        </w:rPr>
      </w:pPr>
    </w:p>
    <w:p w14:paraId="517699D0" w14:textId="3B6B9A27" w:rsidR="008469D5" w:rsidRPr="0032497E" w:rsidRDefault="008469D5" w:rsidP="008469D5">
      <w:pPr>
        <w:tabs>
          <w:tab w:val="left" w:pos="3045"/>
        </w:tabs>
        <w:rPr>
          <w:lang w:val="en-US"/>
        </w:rPr>
      </w:pPr>
      <w:r w:rsidRPr="0032497E">
        <w:rPr>
          <w:lang w:val="en-US"/>
        </w:rPr>
        <w:t>The interface IServiceAdapter is defined in the data provider and needs to be implemented either in .NET (.NET Application) or in ABL (ABL Application). Being able to use .NET on the client side also enables the use of combit Report Server or List &amp; Label web reporting based on ASP.</w:t>
      </w:r>
    </w:p>
    <w:p w14:paraId="4DF7971B" w14:textId="77777777" w:rsidR="008469D5" w:rsidRPr="0032497E" w:rsidRDefault="008469D5" w:rsidP="008469D5">
      <w:pPr>
        <w:tabs>
          <w:tab w:val="left" w:pos="3045"/>
        </w:tabs>
        <w:rPr>
          <w:lang w:val="en-US"/>
        </w:rPr>
      </w:pPr>
    </w:p>
    <w:p w14:paraId="2E6CB8C8" w14:textId="77777777" w:rsidR="008469D5" w:rsidRPr="0032497E" w:rsidRDefault="008469D5" w:rsidP="008469D5">
      <w:pPr>
        <w:tabs>
          <w:tab w:val="left" w:pos="3045"/>
        </w:tabs>
        <w:rPr>
          <w:lang w:val="en-US"/>
        </w:rPr>
      </w:pPr>
      <w:r w:rsidRPr="0032497E">
        <w:rPr>
          <w:lang w:val="en-US"/>
        </w:rPr>
        <w:lastRenderedPageBreak/>
        <w:t>The service adapter interface is quite simple and requires only two methods:</w:t>
      </w:r>
    </w:p>
    <w:p w14:paraId="1BF99F8F" w14:textId="77777777" w:rsidR="008469D5" w:rsidRPr="0032497E" w:rsidRDefault="008469D5" w:rsidP="008469D5">
      <w:pPr>
        <w:tabs>
          <w:tab w:val="left" w:pos="3045"/>
        </w:tabs>
        <w:rPr>
          <w:lang w:val="en-US"/>
        </w:rPr>
      </w:pPr>
    </w:p>
    <w:p w14:paraId="526AEEB0" w14:textId="77777777" w:rsidR="008469D5" w:rsidRPr="0032497E" w:rsidRDefault="008469D5" w:rsidP="008469D5">
      <w:pPr>
        <w:tabs>
          <w:tab w:val="left" w:pos="3045"/>
        </w:tabs>
        <w:rPr>
          <w:lang w:val="en-US"/>
        </w:rPr>
      </w:pPr>
      <w:r w:rsidRPr="0032497E">
        <w:rPr>
          <w:noProof/>
          <w:lang w:val="en-US"/>
        </w:rPr>
        <w:drawing>
          <wp:inline distT="0" distB="0" distL="0" distR="0" wp14:anchorId="0FD57536" wp14:editId="0AFE43C8">
            <wp:extent cx="5759450" cy="1137072"/>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59450" cy="1137072"/>
                    </a:xfrm>
                    <a:prstGeom prst="rect">
                      <a:avLst/>
                    </a:prstGeom>
                  </pic:spPr>
                </pic:pic>
              </a:graphicData>
            </a:graphic>
          </wp:inline>
        </w:drawing>
      </w:r>
    </w:p>
    <w:p w14:paraId="6B53C98D" w14:textId="77777777" w:rsidR="008469D5" w:rsidRPr="0032497E" w:rsidRDefault="008469D5" w:rsidP="008469D5">
      <w:pPr>
        <w:tabs>
          <w:tab w:val="left" w:pos="3045"/>
        </w:tabs>
        <w:rPr>
          <w:lang w:val="en-US"/>
        </w:rPr>
      </w:pPr>
    </w:p>
    <w:p w14:paraId="08680A7B" w14:textId="5730B91E" w:rsidR="008469D5" w:rsidRPr="0032497E" w:rsidRDefault="008469D5" w:rsidP="008469D5">
      <w:pPr>
        <w:tabs>
          <w:tab w:val="left" w:pos="3045"/>
        </w:tabs>
        <w:rPr>
          <w:lang w:val="en-US"/>
        </w:rPr>
      </w:pPr>
      <w:r w:rsidRPr="0032497E">
        <w:rPr>
          <w:lang w:val="en-US"/>
        </w:rPr>
        <w:t>Since OpenEdge has problems to map .NET strings to LONGCHAR, JSON data is transferred in an OELongchar container class.</w:t>
      </w:r>
    </w:p>
    <w:p w14:paraId="1A66C5A9" w14:textId="77777777" w:rsidR="008469D5" w:rsidRPr="0032497E" w:rsidRDefault="008469D5" w:rsidP="008469D5">
      <w:pPr>
        <w:tabs>
          <w:tab w:val="left" w:pos="3045"/>
        </w:tabs>
        <w:rPr>
          <w:lang w:val="en-US"/>
        </w:rPr>
      </w:pPr>
    </w:p>
    <w:p w14:paraId="73B9A7FA" w14:textId="77777777" w:rsidR="008469D5" w:rsidRPr="0032497E" w:rsidRDefault="008469D5" w:rsidP="008469D5">
      <w:pPr>
        <w:tabs>
          <w:tab w:val="left" w:pos="3045"/>
        </w:tabs>
        <w:rPr>
          <w:lang w:val="en-US"/>
        </w:rPr>
      </w:pPr>
      <w:r w:rsidRPr="0032497E">
        <w:rPr>
          <w:lang w:val="en-US"/>
        </w:rPr>
        <w:t>A service is a class in OpenEdge that is able to describe its own schema and to send data based on a request. By default, the class name is used as service name.</w:t>
      </w:r>
    </w:p>
    <w:p w14:paraId="346E1BE1" w14:textId="77777777" w:rsidR="008469D5" w:rsidRPr="0032497E" w:rsidRDefault="008469D5" w:rsidP="008469D5">
      <w:pPr>
        <w:tabs>
          <w:tab w:val="left" w:pos="3045"/>
        </w:tabs>
        <w:rPr>
          <w:lang w:val="en-US"/>
        </w:rPr>
      </w:pPr>
    </w:p>
    <w:p w14:paraId="7F305C87" w14:textId="5241AE95" w:rsidR="008469D5" w:rsidRPr="0032497E" w:rsidRDefault="008469D5" w:rsidP="008469D5">
      <w:pPr>
        <w:tabs>
          <w:tab w:val="left" w:pos="3045"/>
        </w:tabs>
        <w:rPr>
          <w:lang w:val="en-US"/>
        </w:rPr>
      </w:pPr>
      <w:r w:rsidRPr="0032497E">
        <w:rPr>
          <w:lang w:val="en-US"/>
        </w:rPr>
        <w:t>The gateway creates an instance of a service with dynamic-new (&lt;service name&gt;) and talks to the service via the interface IOpenEdgeService.</w:t>
      </w:r>
    </w:p>
    <w:p w14:paraId="7D5AA66B" w14:textId="77777777" w:rsidR="008469D5" w:rsidRPr="0032497E" w:rsidRDefault="008469D5" w:rsidP="008469D5">
      <w:pPr>
        <w:tabs>
          <w:tab w:val="left" w:pos="3045"/>
        </w:tabs>
        <w:rPr>
          <w:lang w:val="en-US"/>
        </w:rPr>
      </w:pPr>
    </w:p>
    <w:p w14:paraId="19AF4EFC" w14:textId="77777777" w:rsidR="008469D5" w:rsidRPr="0032497E" w:rsidRDefault="008469D5" w:rsidP="008469D5">
      <w:pPr>
        <w:adjustRightInd w:val="0"/>
        <w:rPr>
          <w:rFonts w:ascii="Consolas" w:hAnsi="Consolas" w:cs="Consolas"/>
          <w:sz w:val="16"/>
          <w:szCs w:val="20"/>
          <w:lang w:val="en-US"/>
        </w:rPr>
      </w:pPr>
      <w:r w:rsidRPr="0032497E">
        <w:rPr>
          <w:rFonts w:ascii="Consolas" w:hAnsi="Consolas" w:cs="Consolas"/>
          <w:color w:val="7F0055"/>
          <w:sz w:val="16"/>
          <w:szCs w:val="20"/>
          <w:lang w:val="en-US"/>
        </w:rPr>
        <w:t>INTERFACE</w:t>
      </w:r>
      <w:r w:rsidRPr="0032497E">
        <w:rPr>
          <w:rFonts w:ascii="Consolas" w:hAnsi="Consolas" w:cs="Consolas"/>
          <w:color w:val="000000"/>
          <w:sz w:val="16"/>
          <w:szCs w:val="20"/>
          <w:lang w:val="en-US"/>
        </w:rPr>
        <w:t xml:space="preserve"> </w:t>
      </w:r>
      <w:proofErr w:type="gramStart"/>
      <w:r w:rsidRPr="0032497E">
        <w:rPr>
          <w:rFonts w:ascii="Consolas" w:hAnsi="Consolas" w:cs="Consolas"/>
          <w:color w:val="000000"/>
          <w:sz w:val="16"/>
          <w:szCs w:val="20"/>
          <w:lang w:val="en-US"/>
        </w:rPr>
        <w:t>ListLabel.OpenEdgeAdapter.IOpenEdgeService</w:t>
      </w:r>
      <w:proofErr w:type="gramEnd"/>
      <w:r w:rsidRPr="0032497E">
        <w:rPr>
          <w:rFonts w:ascii="Consolas" w:hAnsi="Consolas" w:cs="Consolas"/>
          <w:color w:val="000000"/>
          <w:sz w:val="16"/>
          <w:szCs w:val="20"/>
          <w:lang w:val="en-US"/>
        </w:rPr>
        <w:t>:</w:t>
      </w:r>
    </w:p>
    <w:p w14:paraId="7575D39D" w14:textId="77777777" w:rsidR="008469D5" w:rsidRPr="0032497E" w:rsidRDefault="008469D5" w:rsidP="008469D5">
      <w:pPr>
        <w:adjustRightInd w:val="0"/>
        <w:rPr>
          <w:rFonts w:ascii="Consolas" w:hAnsi="Consolas" w:cs="Consolas"/>
          <w:sz w:val="16"/>
          <w:szCs w:val="20"/>
          <w:lang w:val="en-US"/>
        </w:rPr>
      </w:pPr>
      <w:r w:rsidRPr="0032497E">
        <w:rPr>
          <w:rFonts w:ascii="Consolas" w:hAnsi="Consolas" w:cs="Consolas"/>
          <w:color w:val="000000"/>
          <w:sz w:val="16"/>
          <w:szCs w:val="20"/>
          <w:lang w:val="en-US"/>
        </w:rPr>
        <w:t xml:space="preserve">    </w:t>
      </w:r>
    </w:p>
    <w:p w14:paraId="44442579" w14:textId="77777777" w:rsidR="008469D5" w:rsidRPr="0032497E" w:rsidRDefault="008469D5" w:rsidP="008469D5">
      <w:pPr>
        <w:adjustRightInd w:val="0"/>
        <w:rPr>
          <w:rFonts w:ascii="Consolas" w:hAnsi="Consolas" w:cs="Consolas"/>
          <w:sz w:val="16"/>
          <w:szCs w:val="20"/>
          <w:lang w:val="en-US"/>
        </w:rPr>
      </w:pPr>
      <w:r w:rsidRPr="0032497E">
        <w:rPr>
          <w:rFonts w:ascii="Consolas" w:hAnsi="Consolas" w:cs="Consolas"/>
          <w:color w:val="000000"/>
          <w:sz w:val="16"/>
          <w:szCs w:val="20"/>
          <w:lang w:val="en-US"/>
        </w:rPr>
        <w:t xml:space="preserve">    </w:t>
      </w:r>
      <w:r w:rsidRPr="0032497E">
        <w:rPr>
          <w:rFonts w:ascii="Consolas" w:hAnsi="Consolas" w:cs="Consolas"/>
          <w:color w:val="7F0055"/>
          <w:sz w:val="16"/>
          <w:szCs w:val="20"/>
          <w:lang w:val="en-US"/>
        </w:rPr>
        <w:t>METHOD</w:t>
      </w:r>
      <w:r w:rsidRPr="0032497E">
        <w:rPr>
          <w:rFonts w:ascii="Consolas" w:hAnsi="Consolas" w:cs="Consolas"/>
          <w:color w:val="000000"/>
          <w:sz w:val="16"/>
          <w:szCs w:val="20"/>
          <w:lang w:val="en-US"/>
        </w:rPr>
        <w:t xml:space="preserve"> </w:t>
      </w:r>
      <w:r w:rsidRPr="0032497E">
        <w:rPr>
          <w:rFonts w:ascii="Consolas" w:hAnsi="Consolas" w:cs="Consolas"/>
          <w:color w:val="7F0055"/>
          <w:sz w:val="16"/>
          <w:szCs w:val="20"/>
          <w:lang w:val="en-US"/>
        </w:rPr>
        <w:t>PUBLIC</w:t>
      </w:r>
      <w:r w:rsidRPr="0032497E">
        <w:rPr>
          <w:rFonts w:ascii="Consolas" w:hAnsi="Consolas" w:cs="Consolas"/>
          <w:color w:val="000000"/>
          <w:sz w:val="16"/>
          <w:szCs w:val="20"/>
          <w:lang w:val="en-US"/>
        </w:rPr>
        <w:t xml:space="preserve"> </w:t>
      </w:r>
      <w:r w:rsidRPr="0032497E">
        <w:rPr>
          <w:rFonts w:ascii="Consolas" w:hAnsi="Consolas" w:cs="Consolas"/>
          <w:color w:val="CD3A3A"/>
          <w:sz w:val="16"/>
          <w:szCs w:val="20"/>
          <w:lang w:val="en-US"/>
        </w:rPr>
        <w:t>LONGCHAR</w:t>
      </w:r>
      <w:r w:rsidRPr="0032497E">
        <w:rPr>
          <w:rFonts w:ascii="Consolas" w:hAnsi="Consolas" w:cs="Consolas"/>
          <w:color w:val="000000"/>
          <w:sz w:val="16"/>
          <w:szCs w:val="20"/>
          <w:lang w:val="en-US"/>
        </w:rPr>
        <w:t xml:space="preserve"> </w:t>
      </w:r>
      <w:proofErr w:type="gramStart"/>
      <w:r w:rsidRPr="0032497E">
        <w:rPr>
          <w:rFonts w:ascii="Consolas" w:hAnsi="Consolas" w:cs="Consolas"/>
          <w:color w:val="000000"/>
          <w:sz w:val="16"/>
          <w:szCs w:val="20"/>
          <w:lang w:val="en-US"/>
        </w:rPr>
        <w:t>getSchema( plcServiceParameterJson</w:t>
      </w:r>
      <w:proofErr w:type="gramEnd"/>
      <w:r w:rsidRPr="0032497E">
        <w:rPr>
          <w:rFonts w:ascii="Consolas" w:hAnsi="Consolas" w:cs="Consolas"/>
          <w:color w:val="000000"/>
          <w:sz w:val="16"/>
          <w:szCs w:val="20"/>
          <w:lang w:val="en-US"/>
        </w:rPr>
        <w:t xml:space="preserve"> </w:t>
      </w:r>
      <w:r w:rsidRPr="0032497E">
        <w:rPr>
          <w:rFonts w:ascii="Consolas" w:hAnsi="Consolas" w:cs="Consolas"/>
          <w:color w:val="7F0055"/>
          <w:sz w:val="16"/>
          <w:szCs w:val="20"/>
          <w:lang w:val="en-US"/>
        </w:rPr>
        <w:t>AS</w:t>
      </w:r>
      <w:r w:rsidRPr="0032497E">
        <w:rPr>
          <w:rFonts w:ascii="Consolas" w:hAnsi="Consolas" w:cs="Consolas"/>
          <w:color w:val="000000"/>
          <w:sz w:val="16"/>
          <w:szCs w:val="20"/>
          <w:lang w:val="en-US"/>
        </w:rPr>
        <w:t xml:space="preserve"> </w:t>
      </w:r>
      <w:r w:rsidRPr="0032497E">
        <w:rPr>
          <w:rFonts w:ascii="Consolas" w:hAnsi="Consolas" w:cs="Consolas"/>
          <w:color w:val="CD3A3A"/>
          <w:sz w:val="16"/>
          <w:szCs w:val="20"/>
          <w:lang w:val="en-US"/>
        </w:rPr>
        <w:t>LONGCHAR</w:t>
      </w:r>
      <w:r w:rsidRPr="0032497E">
        <w:rPr>
          <w:rFonts w:ascii="Consolas" w:hAnsi="Consolas" w:cs="Consolas"/>
          <w:color w:val="000000"/>
          <w:sz w:val="16"/>
          <w:szCs w:val="20"/>
          <w:lang w:val="en-US"/>
        </w:rPr>
        <w:t xml:space="preserve"> ).</w:t>
      </w:r>
    </w:p>
    <w:p w14:paraId="055E5B1E" w14:textId="77777777" w:rsidR="008469D5" w:rsidRPr="0032497E" w:rsidRDefault="008469D5" w:rsidP="008469D5">
      <w:pPr>
        <w:adjustRightInd w:val="0"/>
        <w:rPr>
          <w:rFonts w:ascii="Consolas" w:hAnsi="Consolas" w:cs="Consolas"/>
          <w:sz w:val="16"/>
          <w:szCs w:val="20"/>
          <w:lang w:val="en-US"/>
        </w:rPr>
      </w:pPr>
      <w:r w:rsidRPr="0032497E">
        <w:rPr>
          <w:rFonts w:ascii="Consolas" w:hAnsi="Consolas" w:cs="Consolas"/>
          <w:color w:val="000000"/>
          <w:sz w:val="16"/>
          <w:szCs w:val="20"/>
          <w:lang w:val="en-US"/>
        </w:rPr>
        <w:t xml:space="preserve">    </w:t>
      </w:r>
      <w:r w:rsidRPr="0032497E">
        <w:rPr>
          <w:rFonts w:ascii="Consolas" w:hAnsi="Consolas" w:cs="Consolas"/>
          <w:color w:val="7F0055"/>
          <w:sz w:val="16"/>
          <w:szCs w:val="20"/>
          <w:lang w:val="en-US"/>
        </w:rPr>
        <w:t>METHOD</w:t>
      </w:r>
      <w:r w:rsidRPr="0032497E">
        <w:rPr>
          <w:rFonts w:ascii="Consolas" w:hAnsi="Consolas" w:cs="Consolas"/>
          <w:color w:val="000000"/>
          <w:sz w:val="16"/>
          <w:szCs w:val="20"/>
          <w:lang w:val="en-US"/>
        </w:rPr>
        <w:t xml:space="preserve"> </w:t>
      </w:r>
      <w:r w:rsidRPr="0032497E">
        <w:rPr>
          <w:rFonts w:ascii="Consolas" w:hAnsi="Consolas" w:cs="Consolas"/>
          <w:color w:val="7F0055"/>
          <w:sz w:val="16"/>
          <w:szCs w:val="20"/>
          <w:lang w:val="en-US"/>
        </w:rPr>
        <w:t>PUBLIC</w:t>
      </w:r>
      <w:r w:rsidRPr="0032497E">
        <w:rPr>
          <w:rFonts w:ascii="Consolas" w:hAnsi="Consolas" w:cs="Consolas"/>
          <w:color w:val="000000"/>
          <w:sz w:val="16"/>
          <w:szCs w:val="20"/>
          <w:lang w:val="en-US"/>
        </w:rPr>
        <w:t xml:space="preserve"> </w:t>
      </w:r>
      <w:r w:rsidRPr="0032497E">
        <w:rPr>
          <w:rFonts w:ascii="Consolas" w:hAnsi="Consolas" w:cs="Consolas"/>
          <w:color w:val="CD3A3A"/>
          <w:sz w:val="16"/>
          <w:szCs w:val="20"/>
          <w:lang w:val="en-US"/>
        </w:rPr>
        <w:t>LONGCHAR</w:t>
      </w:r>
      <w:r w:rsidRPr="0032497E">
        <w:rPr>
          <w:rFonts w:ascii="Consolas" w:hAnsi="Consolas" w:cs="Consolas"/>
          <w:color w:val="000000"/>
          <w:sz w:val="16"/>
          <w:szCs w:val="20"/>
          <w:lang w:val="en-US"/>
        </w:rPr>
        <w:t xml:space="preserve"> </w:t>
      </w:r>
      <w:proofErr w:type="gramStart"/>
      <w:r w:rsidRPr="0032497E">
        <w:rPr>
          <w:rFonts w:ascii="Consolas" w:hAnsi="Consolas" w:cs="Consolas"/>
          <w:color w:val="000000"/>
          <w:sz w:val="16"/>
          <w:szCs w:val="20"/>
          <w:lang w:val="en-US"/>
        </w:rPr>
        <w:t>getData  (</w:t>
      </w:r>
      <w:proofErr w:type="gramEnd"/>
      <w:r w:rsidRPr="0032497E">
        <w:rPr>
          <w:rFonts w:ascii="Consolas" w:hAnsi="Consolas" w:cs="Consolas"/>
          <w:color w:val="000000"/>
          <w:sz w:val="16"/>
          <w:szCs w:val="20"/>
          <w:lang w:val="en-US"/>
        </w:rPr>
        <w:t xml:space="preserve"> plcServiceParameterJson </w:t>
      </w:r>
      <w:r w:rsidRPr="0032497E">
        <w:rPr>
          <w:rFonts w:ascii="Consolas" w:hAnsi="Consolas" w:cs="Consolas"/>
          <w:color w:val="7F0055"/>
          <w:sz w:val="16"/>
          <w:szCs w:val="20"/>
          <w:lang w:val="en-US"/>
        </w:rPr>
        <w:t>AS</w:t>
      </w:r>
      <w:r w:rsidRPr="0032497E">
        <w:rPr>
          <w:rFonts w:ascii="Consolas" w:hAnsi="Consolas" w:cs="Consolas"/>
          <w:color w:val="000000"/>
          <w:sz w:val="16"/>
          <w:szCs w:val="20"/>
          <w:lang w:val="en-US"/>
        </w:rPr>
        <w:t xml:space="preserve"> </w:t>
      </w:r>
      <w:r w:rsidRPr="0032497E">
        <w:rPr>
          <w:rFonts w:ascii="Consolas" w:hAnsi="Consolas" w:cs="Consolas"/>
          <w:color w:val="CD3A3A"/>
          <w:sz w:val="16"/>
          <w:szCs w:val="20"/>
          <w:lang w:val="en-US"/>
        </w:rPr>
        <w:t>LONGCHAR</w:t>
      </w:r>
      <w:r w:rsidRPr="0032497E">
        <w:rPr>
          <w:rFonts w:ascii="Consolas" w:hAnsi="Consolas" w:cs="Consolas"/>
          <w:color w:val="000000"/>
          <w:sz w:val="16"/>
          <w:szCs w:val="20"/>
          <w:lang w:val="en-US"/>
        </w:rPr>
        <w:t xml:space="preserve">, plcRequestJson </w:t>
      </w:r>
      <w:r w:rsidRPr="0032497E">
        <w:rPr>
          <w:rFonts w:ascii="Consolas" w:hAnsi="Consolas" w:cs="Consolas"/>
          <w:color w:val="7F0055"/>
          <w:sz w:val="16"/>
          <w:szCs w:val="20"/>
          <w:lang w:val="en-US"/>
        </w:rPr>
        <w:t>AS</w:t>
      </w:r>
      <w:r w:rsidRPr="0032497E">
        <w:rPr>
          <w:rFonts w:ascii="Consolas" w:hAnsi="Consolas" w:cs="Consolas"/>
          <w:color w:val="000000"/>
          <w:sz w:val="16"/>
          <w:szCs w:val="20"/>
          <w:lang w:val="en-US"/>
        </w:rPr>
        <w:t xml:space="preserve"> </w:t>
      </w:r>
      <w:r w:rsidRPr="0032497E">
        <w:rPr>
          <w:rFonts w:ascii="Consolas" w:hAnsi="Consolas" w:cs="Consolas"/>
          <w:color w:val="CD3A3A"/>
          <w:sz w:val="16"/>
          <w:szCs w:val="20"/>
          <w:lang w:val="en-US"/>
        </w:rPr>
        <w:t>LONGCHAR</w:t>
      </w:r>
      <w:r w:rsidRPr="0032497E">
        <w:rPr>
          <w:rFonts w:ascii="Consolas" w:hAnsi="Consolas" w:cs="Consolas"/>
          <w:color w:val="000000"/>
          <w:sz w:val="16"/>
          <w:szCs w:val="20"/>
          <w:lang w:val="en-US"/>
        </w:rPr>
        <w:t xml:space="preserve"> ).</w:t>
      </w:r>
    </w:p>
    <w:p w14:paraId="0FDA3E4E" w14:textId="77777777" w:rsidR="008469D5" w:rsidRPr="0032497E" w:rsidRDefault="008469D5" w:rsidP="008469D5">
      <w:pPr>
        <w:adjustRightInd w:val="0"/>
        <w:rPr>
          <w:rFonts w:ascii="Consolas" w:hAnsi="Consolas" w:cs="Consolas"/>
          <w:sz w:val="16"/>
          <w:szCs w:val="20"/>
          <w:lang w:val="en-US"/>
        </w:rPr>
      </w:pPr>
    </w:p>
    <w:p w14:paraId="4294F6D9" w14:textId="77777777" w:rsidR="008469D5" w:rsidRPr="0032497E" w:rsidRDefault="008469D5" w:rsidP="008469D5">
      <w:pPr>
        <w:tabs>
          <w:tab w:val="left" w:pos="3045"/>
        </w:tabs>
        <w:rPr>
          <w:rFonts w:ascii="Consolas" w:hAnsi="Consolas" w:cs="Consolas"/>
          <w:color w:val="000000"/>
          <w:sz w:val="16"/>
          <w:szCs w:val="20"/>
          <w:lang w:val="en-US"/>
        </w:rPr>
      </w:pPr>
      <w:r w:rsidRPr="0032497E">
        <w:rPr>
          <w:rFonts w:ascii="Consolas" w:hAnsi="Consolas" w:cs="Consolas"/>
          <w:color w:val="7F0055"/>
          <w:sz w:val="16"/>
          <w:szCs w:val="20"/>
          <w:lang w:val="en-US"/>
        </w:rPr>
        <w:t>END</w:t>
      </w:r>
      <w:r w:rsidRPr="0032497E">
        <w:rPr>
          <w:rFonts w:ascii="Consolas" w:hAnsi="Consolas" w:cs="Consolas"/>
          <w:color w:val="000000"/>
          <w:sz w:val="16"/>
          <w:szCs w:val="20"/>
          <w:lang w:val="en-US"/>
        </w:rPr>
        <w:t xml:space="preserve"> </w:t>
      </w:r>
      <w:r w:rsidRPr="0032497E">
        <w:rPr>
          <w:rFonts w:ascii="Consolas" w:hAnsi="Consolas" w:cs="Consolas"/>
          <w:color w:val="7F0055"/>
          <w:sz w:val="16"/>
          <w:szCs w:val="20"/>
          <w:lang w:val="en-US"/>
        </w:rPr>
        <w:t>INTERFACE</w:t>
      </w:r>
      <w:r w:rsidRPr="0032497E">
        <w:rPr>
          <w:rFonts w:ascii="Consolas" w:hAnsi="Consolas" w:cs="Consolas"/>
          <w:color w:val="000000"/>
          <w:sz w:val="16"/>
          <w:szCs w:val="20"/>
          <w:lang w:val="en-US"/>
        </w:rPr>
        <w:t>.</w:t>
      </w:r>
    </w:p>
    <w:p w14:paraId="67CECBBB" w14:textId="77777777" w:rsidR="008469D5" w:rsidRPr="0032497E" w:rsidRDefault="008469D5" w:rsidP="008469D5">
      <w:pPr>
        <w:tabs>
          <w:tab w:val="left" w:pos="3045"/>
        </w:tabs>
        <w:rPr>
          <w:rFonts w:ascii="Consolas" w:hAnsi="Consolas" w:cs="Consolas"/>
          <w:color w:val="000000"/>
          <w:szCs w:val="20"/>
          <w:lang w:val="en-US"/>
        </w:rPr>
      </w:pPr>
    </w:p>
    <w:p w14:paraId="094C43B8" w14:textId="33699F71" w:rsidR="008469D5" w:rsidRPr="0032497E" w:rsidRDefault="008469D5" w:rsidP="008469D5">
      <w:pPr>
        <w:rPr>
          <w:lang w:val="en-US"/>
        </w:rPr>
      </w:pPr>
      <w:r w:rsidRPr="0032497E">
        <w:rPr>
          <w:lang w:val="en-US"/>
        </w:rPr>
        <w:t>The data provider comes with a generic and very powerful service class. You just register your entire database and you are done. The service also works for a memory dataset either on the client or app server.</w:t>
      </w:r>
    </w:p>
    <w:p w14:paraId="4DCEA44A" w14:textId="77777777" w:rsidR="008469D5" w:rsidRPr="0032497E" w:rsidRDefault="008469D5" w:rsidP="008469D5">
      <w:pPr>
        <w:rPr>
          <w:lang w:val="en-US"/>
        </w:rPr>
      </w:pPr>
    </w:p>
    <w:p w14:paraId="0B817870" w14:textId="77777777" w:rsidR="008469D5" w:rsidRPr="0032497E" w:rsidRDefault="008469D5" w:rsidP="008469D5">
      <w:pPr>
        <w:rPr>
          <w:lang w:val="en-US"/>
        </w:rPr>
      </w:pPr>
      <w:r w:rsidRPr="0032497E">
        <w:rPr>
          <w:lang w:val="en-US"/>
        </w:rPr>
        <w:t xml:space="preserve">It can also be used to access all kind of your own classes like Business Entities. But then you have to decide how you want to filter the data in your classes. You may have to translate the JSON request to something your classes understand. </w:t>
      </w:r>
    </w:p>
    <w:p w14:paraId="00F61418" w14:textId="77777777" w:rsidR="008469D5" w:rsidRPr="0032497E" w:rsidRDefault="008469D5" w:rsidP="008469D5">
      <w:pPr>
        <w:tabs>
          <w:tab w:val="left" w:pos="3045"/>
        </w:tabs>
        <w:rPr>
          <w:lang w:val="en-US"/>
        </w:rPr>
      </w:pPr>
    </w:p>
    <w:p w14:paraId="7B6D810E" w14:textId="77777777" w:rsidR="008469D5" w:rsidRPr="0032497E" w:rsidRDefault="008469D5" w:rsidP="008469D5">
      <w:pPr>
        <w:tabs>
          <w:tab w:val="left" w:pos="3045"/>
        </w:tabs>
        <w:rPr>
          <w:lang w:val="en-US"/>
        </w:rPr>
      </w:pPr>
      <w:r w:rsidRPr="0032497E">
        <w:rPr>
          <w:lang w:val="en-US"/>
        </w:rPr>
        <w:t>To send parameters to your own services you can also register service parameters in the data provider that will be passed to your service. In this scenario you probably have some forms on your client to enter your parameters or define your parameters in the context of your application.</w:t>
      </w:r>
    </w:p>
    <w:p w14:paraId="32FCF9F6" w14:textId="77777777" w:rsidR="008469D5" w:rsidRPr="0032497E" w:rsidRDefault="008469D5" w:rsidP="008469D5">
      <w:pPr>
        <w:rPr>
          <w:lang w:val="en-US"/>
        </w:rPr>
      </w:pPr>
    </w:p>
    <w:p w14:paraId="2E0E2BC2" w14:textId="77777777" w:rsidR="008469D5" w:rsidRPr="0032497E" w:rsidRDefault="008469D5" w:rsidP="008469D5">
      <w:pPr>
        <w:rPr>
          <w:lang w:val="en-US"/>
        </w:rPr>
      </w:pPr>
      <w:r w:rsidRPr="0032497E">
        <w:rPr>
          <w:lang w:val="en-US"/>
        </w:rPr>
        <w:t>As soon as you have the filtered data inside your class, you just pass the handle of your dataset and the generic service takes care of it to extract only the values List &amp; Label asks for and to do the required sorting.</w:t>
      </w:r>
    </w:p>
    <w:p w14:paraId="70B17FB3" w14:textId="77777777" w:rsidR="008469D5" w:rsidRPr="0032497E" w:rsidRDefault="008469D5" w:rsidP="008469D5">
      <w:pPr>
        <w:rPr>
          <w:lang w:val="en-US"/>
        </w:rPr>
      </w:pPr>
      <w:r w:rsidRPr="0032497E">
        <w:rPr>
          <w:lang w:val="en-US"/>
        </w:rPr>
        <w:br w:type="page"/>
      </w:r>
    </w:p>
    <w:p w14:paraId="647CE824" w14:textId="77777777" w:rsidR="008469D5" w:rsidRPr="0032497E" w:rsidRDefault="008469D5" w:rsidP="008469D5">
      <w:pPr>
        <w:pStyle w:val="berschrift1"/>
        <w:keepLines w:val="0"/>
        <w:pageBreakBefore/>
        <w:widowControl/>
        <w:tabs>
          <w:tab w:val="num" w:pos="432"/>
        </w:tabs>
        <w:autoSpaceDE/>
        <w:autoSpaceDN/>
        <w:spacing w:before="240" w:after="60"/>
        <w:ind w:left="432" w:hanging="432"/>
        <w:rPr>
          <w:lang w:val="en-US"/>
        </w:rPr>
      </w:pPr>
      <w:bookmarkStart w:id="5" w:name="_Toc138950034"/>
      <w:bookmarkStart w:id="6" w:name="_Toc140591412"/>
      <w:r w:rsidRPr="0032497E">
        <w:rPr>
          <w:lang w:val="en-US"/>
        </w:rPr>
        <w:lastRenderedPageBreak/>
        <w:t>OpenEdge Services</w:t>
      </w:r>
      <w:bookmarkEnd w:id="5"/>
      <w:bookmarkEnd w:id="6"/>
    </w:p>
    <w:p w14:paraId="26E29F7F" w14:textId="77777777" w:rsidR="008469D5" w:rsidRPr="0032497E" w:rsidRDefault="008469D5" w:rsidP="008469D5">
      <w:pPr>
        <w:pStyle w:val="berschrift2"/>
        <w:keepLines w:val="0"/>
        <w:widowControl/>
        <w:numPr>
          <w:ilvl w:val="1"/>
          <w:numId w:val="0"/>
        </w:numPr>
        <w:tabs>
          <w:tab w:val="num" w:pos="576"/>
        </w:tabs>
        <w:autoSpaceDE/>
        <w:autoSpaceDN/>
        <w:spacing w:before="240" w:after="60" w:line="240" w:lineRule="auto"/>
        <w:ind w:left="576" w:hanging="576"/>
      </w:pPr>
      <w:bookmarkStart w:id="7" w:name="_Toc138950035"/>
      <w:bookmarkStart w:id="8" w:name="_Toc140591413"/>
      <w:r w:rsidRPr="0032497E">
        <w:t>Database services</w:t>
      </w:r>
      <w:bookmarkEnd w:id="7"/>
      <w:bookmarkEnd w:id="8"/>
    </w:p>
    <w:p w14:paraId="5F0D8C9F" w14:textId="77777777" w:rsidR="008469D5" w:rsidRPr="0032497E" w:rsidRDefault="008469D5" w:rsidP="008469D5">
      <w:pPr>
        <w:rPr>
          <w:lang w:val="en-US"/>
        </w:rPr>
      </w:pPr>
      <w:r w:rsidRPr="0032497E">
        <w:rPr>
          <w:lang w:val="en-US"/>
        </w:rPr>
        <w:t>A database service is a service that gives List &amp; Label access to an entire database. A database service always runs with a direct database connection (shared memory connection recommended), but can be accessed through the app server.</w:t>
      </w:r>
    </w:p>
    <w:p w14:paraId="25D8A686" w14:textId="77777777" w:rsidR="008469D5" w:rsidRPr="0032497E" w:rsidRDefault="008469D5" w:rsidP="008469D5">
      <w:pPr>
        <w:rPr>
          <w:lang w:val="en-US"/>
        </w:rPr>
      </w:pPr>
    </w:p>
    <w:p w14:paraId="037938B4" w14:textId="77777777" w:rsidR="008469D5" w:rsidRPr="0032497E" w:rsidRDefault="008469D5" w:rsidP="008469D5">
      <w:pPr>
        <w:rPr>
          <w:lang w:val="en-US"/>
        </w:rPr>
      </w:pPr>
      <w:r w:rsidRPr="0032497E">
        <w:rPr>
          <w:lang w:val="en-US"/>
        </w:rPr>
        <w:t xml:space="preserve">The task that you have is to register all tables of your database and all relations between these tables. The tables are easily taken from the meta schema. </w:t>
      </w:r>
    </w:p>
    <w:p w14:paraId="5C80F295" w14:textId="77777777" w:rsidR="008469D5" w:rsidRPr="0032497E" w:rsidRDefault="008469D5" w:rsidP="008469D5">
      <w:pPr>
        <w:rPr>
          <w:lang w:val="en-US"/>
        </w:rPr>
      </w:pPr>
    </w:p>
    <w:p w14:paraId="36BD5276" w14:textId="13D6CAFB" w:rsidR="008469D5" w:rsidRPr="0032497E" w:rsidRDefault="008469D5" w:rsidP="008469D5">
      <w:pPr>
        <w:rPr>
          <w:lang w:val="en-US"/>
        </w:rPr>
      </w:pPr>
      <w:r w:rsidRPr="0032497E">
        <w:rPr>
          <w:lang w:val="en-US"/>
        </w:rPr>
        <w:t>Unfortunately, the OpenEdge database doesn</w:t>
      </w:r>
      <w:r w:rsidR="002501DE" w:rsidRPr="0032497E">
        <w:rPr>
          <w:lang w:val="en-US"/>
        </w:rPr>
        <w:t>'</w:t>
      </w:r>
      <w:r w:rsidRPr="0032497E">
        <w:rPr>
          <w:lang w:val="en-US"/>
        </w:rPr>
        <w:t xml:space="preserve">t know about relations. If you already have information about your relations somewhere you can use </w:t>
      </w:r>
      <w:r w:rsidR="006248B7">
        <w:rPr>
          <w:lang w:val="en-US"/>
        </w:rPr>
        <w:t>that information</w:t>
      </w:r>
      <w:r w:rsidRPr="0032497E">
        <w:rPr>
          <w:lang w:val="en-US"/>
        </w:rPr>
        <w:t xml:space="preserve"> to generate an include file for your service</w:t>
      </w:r>
      <w:r w:rsidR="00052A8B">
        <w:rPr>
          <w:lang w:val="en-US"/>
        </w:rPr>
        <w:t>, e.g. "</w:t>
      </w:r>
      <w:r w:rsidR="00052A8B" w:rsidRPr="00052A8B">
        <w:rPr>
          <w:lang w:val="en-US"/>
        </w:rPr>
        <w:t>sports2000</w:t>
      </w:r>
      <w:r w:rsidR="00052A8B" w:rsidRPr="00052A8B">
        <w:rPr>
          <w:lang w:val="en-US"/>
        </w:rPr>
        <w:t>_</w:t>
      </w:r>
      <w:proofErr w:type="gramStart"/>
      <w:r w:rsidR="00052A8B" w:rsidRPr="00052A8B">
        <w:rPr>
          <w:lang w:val="en-US"/>
        </w:rPr>
        <w:t>relations.i</w:t>
      </w:r>
      <w:proofErr w:type="gramEnd"/>
      <w:r w:rsidR="00052A8B">
        <w:rPr>
          <w:lang w:val="en-US"/>
        </w:rPr>
        <w:t>" in the "ListLabelDemo" folder</w:t>
      </w:r>
      <w:r w:rsidRPr="0032497E">
        <w:rPr>
          <w:lang w:val="en-US"/>
        </w:rPr>
        <w:t xml:space="preserve">. </w:t>
      </w:r>
      <w:r w:rsidR="00052A8B">
        <w:rPr>
          <w:lang w:val="en-US"/>
        </w:rPr>
        <w:t>Another possibility is to use the "</w:t>
      </w:r>
      <w:r w:rsidR="00052A8B" w:rsidRPr="00052A8B">
        <w:rPr>
          <w:lang w:val="en-US"/>
        </w:rPr>
        <w:t>dbschema</w:t>
      </w:r>
      <w:r w:rsidR="00052A8B">
        <w:rPr>
          <w:lang w:val="en-US"/>
        </w:rPr>
        <w:t>" tool in the "schema" subfolder. By that,</w:t>
      </w:r>
      <w:bookmarkStart w:id="9" w:name="_GoBack"/>
      <w:bookmarkEnd w:id="9"/>
      <w:r w:rsidR="00052A8B">
        <w:rPr>
          <w:lang w:val="en-US"/>
        </w:rPr>
        <w:t xml:space="preserve"> all </w:t>
      </w:r>
      <w:r w:rsidRPr="0032497E">
        <w:rPr>
          <w:lang w:val="en-US"/>
        </w:rPr>
        <w:t>possible relations in a database</w:t>
      </w:r>
      <w:r w:rsidR="00052A8B">
        <w:rPr>
          <w:lang w:val="en-US"/>
        </w:rPr>
        <w:t xml:space="preserve"> can be retrieved, the following rules apply:</w:t>
      </w:r>
    </w:p>
    <w:p w14:paraId="181153E8" w14:textId="77777777" w:rsidR="008469D5" w:rsidRPr="0032497E" w:rsidRDefault="008469D5" w:rsidP="008469D5">
      <w:pPr>
        <w:rPr>
          <w:lang w:val="en-US"/>
        </w:rPr>
      </w:pPr>
    </w:p>
    <w:p w14:paraId="27EFBC3D" w14:textId="77777777" w:rsidR="008469D5" w:rsidRPr="0032497E" w:rsidRDefault="008469D5" w:rsidP="008469D5">
      <w:pPr>
        <w:pStyle w:val="Listenabsatz"/>
        <w:widowControl/>
        <w:numPr>
          <w:ilvl w:val="0"/>
          <w:numId w:val="28"/>
        </w:numPr>
        <w:autoSpaceDE/>
        <w:autoSpaceDN/>
        <w:spacing w:after="0"/>
        <w:contextualSpacing/>
        <w:rPr>
          <w:lang w:val="en-US"/>
        </w:rPr>
      </w:pPr>
      <w:r w:rsidRPr="0032497E">
        <w:rPr>
          <w:lang w:val="en-US"/>
        </w:rPr>
        <w:t>A parent table inherits all fields of a unique index into a child table.</w:t>
      </w:r>
    </w:p>
    <w:p w14:paraId="33154475" w14:textId="77777777" w:rsidR="008469D5" w:rsidRPr="0032497E" w:rsidRDefault="008469D5" w:rsidP="008469D5">
      <w:pPr>
        <w:pStyle w:val="Listenabsatz"/>
        <w:widowControl/>
        <w:numPr>
          <w:ilvl w:val="0"/>
          <w:numId w:val="28"/>
        </w:numPr>
        <w:autoSpaceDE/>
        <w:autoSpaceDN/>
        <w:spacing w:after="0"/>
        <w:contextualSpacing/>
        <w:rPr>
          <w:lang w:val="en-US"/>
        </w:rPr>
      </w:pPr>
      <w:r w:rsidRPr="0032497E">
        <w:rPr>
          <w:lang w:val="en-US"/>
        </w:rPr>
        <w:t>The fields must match in name and data type.</w:t>
      </w:r>
    </w:p>
    <w:p w14:paraId="51EFFD3E" w14:textId="52EF3447" w:rsidR="008469D5" w:rsidRPr="0032497E" w:rsidRDefault="008469D5" w:rsidP="008469D5">
      <w:pPr>
        <w:pStyle w:val="Listenabsatz"/>
        <w:widowControl/>
        <w:numPr>
          <w:ilvl w:val="0"/>
          <w:numId w:val="28"/>
        </w:numPr>
        <w:autoSpaceDE/>
        <w:autoSpaceDN/>
        <w:spacing w:after="0"/>
        <w:contextualSpacing/>
        <w:rPr>
          <w:lang w:val="en-US"/>
        </w:rPr>
      </w:pPr>
      <w:r w:rsidRPr="0032497E">
        <w:rPr>
          <w:lang w:val="en-US"/>
        </w:rPr>
        <w:t>The fields build a foreign key in the child table and should be leading components of an index of the child table (for performance reason). If the foreign keys build a unique index it</w:t>
      </w:r>
      <w:r w:rsidR="002501DE" w:rsidRPr="0032497E">
        <w:rPr>
          <w:lang w:val="en-US"/>
        </w:rPr>
        <w:t>'</w:t>
      </w:r>
      <w:r w:rsidRPr="0032497E">
        <w:rPr>
          <w:lang w:val="en-US"/>
        </w:rPr>
        <w:t>s a one-one relations otherwise a one-many relation.</w:t>
      </w:r>
    </w:p>
    <w:p w14:paraId="7ED30AF6" w14:textId="77777777" w:rsidR="008469D5" w:rsidRPr="0032497E" w:rsidRDefault="008469D5" w:rsidP="008469D5">
      <w:pPr>
        <w:rPr>
          <w:lang w:val="en-US"/>
        </w:rPr>
      </w:pPr>
    </w:p>
    <w:p w14:paraId="28DFDFAC" w14:textId="6B14BF3D" w:rsidR="008469D5" w:rsidRPr="0032497E" w:rsidRDefault="008469D5" w:rsidP="008469D5">
      <w:pPr>
        <w:rPr>
          <w:lang w:val="en-US"/>
        </w:rPr>
      </w:pPr>
      <w:r w:rsidRPr="0032497E">
        <w:rPr>
          <w:lang w:val="en-US"/>
        </w:rPr>
        <w:t xml:space="preserve">The tool may find </w:t>
      </w:r>
      <w:r w:rsidR="00052A8B">
        <w:rPr>
          <w:lang w:val="en-US"/>
        </w:rPr>
        <w:t>too much,</w:t>
      </w:r>
      <w:r w:rsidRPr="0032497E">
        <w:rPr>
          <w:lang w:val="en-US"/>
        </w:rPr>
        <w:t xml:space="preserve"> especially in databases with cascading keys.</w:t>
      </w:r>
      <w:r w:rsidR="00052A8B">
        <w:rPr>
          <w:lang w:val="en-US"/>
        </w:rPr>
        <w:t xml:space="preserve"> </w:t>
      </w:r>
      <w:r w:rsidRPr="0032497E">
        <w:rPr>
          <w:lang w:val="en-US"/>
        </w:rPr>
        <w:t xml:space="preserve">But every database is different and may have different naming conventions that only you know. </w:t>
      </w:r>
      <w:r w:rsidR="00052A8B">
        <w:rPr>
          <w:lang w:val="en-US"/>
        </w:rPr>
        <w:t>The</w:t>
      </w:r>
      <w:r w:rsidRPr="0032497E">
        <w:rPr>
          <w:lang w:val="en-US"/>
        </w:rPr>
        <w:t xml:space="preserve"> tool supports designs where </w:t>
      </w:r>
      <w:r w:rsidR="00052A8B">
        <w:rPr>
          <w:lang w:val="en-US"/>
        </w:rPr>
        <w:t>"</w:t>
      </w:r>
      <w:r w:rsidRPr="0032497E">
        <w:rPr>
          <w:lang w:val="en-US"/>
        </w:rPr>
        <w:t>OF</w:t>
      </w:r>
      <w:r w:rsidR="00052A8B">
        <w:rPr>
          <w:lang w:val="en-US"/>
        </w:rPr>
        <w:t>"</w:t>
      </w:r>
      <w:r w:rsidRPr="0032497E">
        <w:rPr>
          <w:lang w:val="en-US"/>
        </w:rPr>
        <w:t xml:space="preserve"> works.</w:t>
      </w:r>
    </w:p>
    <w:p w14:paraId="2F949610" w14:textId="77777777" w:rsidR="008469D5" w:rsidRPr="0032497E" w:rsidRDefault="008469D5" w:rsidP="008469D5">
      <w:pPr>
        <w:rPr>
          <w:lang w:val="en-US"/>
        </w:rPr>
      </w:pPr>
    </w:p>
    <w:p w14:paraId="724DAFB6" w14:textId="77777777" w:rsidR="008469D5" w:rsidRPr="0032497E" w:rsidRDefault="008469D5" w:rsidP="008469D5">
      <w:pPr>
        <w:rPr>
          <w:lang w:val="en-US"/>
        </w:rPr>
      </w:pPr>
      <w:r w:rsidRPr="0032497E">
        <w:rPr>
          <w:noProof/>
          <w:lang w:val="en-US"/>
        </w:rPr>
        <w:drawing>
          <wp:inline distT="0" distB="0" distL="0" distR="0" wp14:anchorId="577AF4BF" wp14:editId="230C19DB">
            <wp:extent cx="2762250" cy="292417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62250" cy="2924175"/>
                    </a:xfrm>
                    <a:prstGeom prst="rect">
                      <a:avLst/>
                    </a:prstGeom>
                  </pic:spPr>
                </pic:pic>
              </a:graphicData>
            </a:graphic>
          </wp:inline>
        </w:drawing>
      </w:r>
    </w:p>
    <w:p w14:paraId="295AD965" w14:textId="77777777" w:rsidR="008469D5" w:rsidRPr="0032497E" w:rsidRDefault="008469D5" w:rsidP="008469D5">
      <w:pPr>
        <w:rPr>
          <w:lang w:val="en-US"/>
        </w:rPr>
      </w:pPr>
    </w:p>
    <w:p w14:paraId="1D52D056" w14:textId="754743E7" w:rsidR="008469D5" w:rsidRPr="0032497E" w:rsidRDefault="008469D5" w:rsidP="008469D5">
      <w:pPr>
        <w:rPr>
          <w:lang w:val="en-US"/>
        </w:rPr>
      </w:pPr>
      <w:r w:rsidRPr="0032497E">
        <w:rPr>
          <w:lang w:val="en-US"/>
        </w:rPr>
        <w:t xml:space="preserve">The first two relations will be found by </w:t>
      </w:r>
      <w:r w:rsidR="00052A8B">
        <w:rPr>
          <w:lang w:val="en-US"/>
        </w:rPr>
        <w:t>the t</w:t>
      </w:r>
      <w:r w:rsidRPr="0032497E">
        <w:rPr>
          <w:lang w:val="en-US"/>
        </w:rPr>
        <w:t>ool. The third will require some changes in the tool.</w:t>
      </w:r>
      <w:r w:rsidR="00052A8B">
        <w:rPr>
          <w:lang w:val="en-US"/>
        </w:rPr>
        <w:t xml:space="preserve"> </w:t>
      </w:r>
      <w:r w:rsidRPr="0032497E">
        <w:rPr>
          <w:lang w:val="en-US"/>
        </w:rPr>
        <w:t xml:space="preserve">Unfortunately, the third design </w:t>
      </w:r>
      <w:r w:rsidR="00546192">
        <w:rPr>
          <w:lang w:val="en-US"/>
        </w:rPr>
        <w:t xml:space="preserve">is </w:t>
      </w:r>
      <w:r w:rsidRPr="0032497E">
        <w:rPr>
          <w:lang w:val="en-US"/>
        </w:rPr>
        <w:t>often even mixed with the other two versions in a single database!</w:t>
      </w:r>
    </w:p>
    <w:p w14:paraId="0D0F2227" w14:textId="77777777" w:rsidR="008469D5" w:rsidRPr="0032497E" w:rsidRDefault="008469D5" w:rsidP="008469D5">
      <w:pPr>
        <w:pStyle w:val="berschrift3"/>
        <w:keepLines w:val="0"/>
        <w:widowControl/>
        <w:numPr>
          <w:ilvl w:val="2"/>
          <w:numId w:val="0"/>
        </w:numPr>
        <w:tabs>
          <w:tab w:val="num" w:pos="720"/>
        </w:tabs>
        <w:autoSpaceDE/>
        <w:autoSpaceDN/>
        <w:spacing w:before="240" w:after="60"/>
        <w:ind w:left="720" w:hanging="720"/>
      </w:pPr>
      <w:bookmarkStart w:id="10" w:name="_Toc138950036"/>
      <w:bookmarkStart w:id="11" w:name="_Toc140591414"/>
      <w:r w:rsidRPr="0032497E">
        <w:t>Generating database relations</w:t>
      </w:r>
      <w:bookmarkEnd w:id="10"/>
      <w:bookmarkEnd w:id="11"/>
    </w:p>
    <w:p w14:paraId="189DDA68" w14:textId="71DF9BFD" w:rsidR="008469D5" w:rsidRPr="0032497E" w:rsidRDefault="008469D5" w:rsidP="008469D5">
      <w:pPr>
        <w:tabs>
          <w:tab w:val="left" w:pos="3045"/>
        </w:tabs>
        <w:rPr>
          <w:lang w:val="en-US"/>
        </w:rPr>
      </w:pPr>
      <w:r w:rsidRPr="0032497E">
        <w:rPr>
          <w:lang w:val="en-US"/>
        </w:rPr>
        <w:t>Let</w:t>
      </w:r>
      <w:r w:rsidR="002501DE" w:rsidRPr="0032497E">
        <w:rPr>
          <w:lang w:val="en-US"/>
        </w:rPr>
        <w:t>'</w:t>
      </w:r>
      <w:r w:rsidRPr="0032497E">
        <w:rPr>
          <w:lang w:val="en-US"/>
        </w:rPr>
        <w:t>s have a look at the sports 2000 database. Its design is version 1.</w:t>
      </w:r>
    </w:p>
    <w:p w14:paraId="7AD09002" w14:textId="77777777" w:rsidR="008469D5" w:rsidRPr="0032497E" w:rsidRDefault="008469D5" w:rsidP="008469D5">
      <w:pPr>
        <w:tabs>
          <w:tab w:val="left" w:pos="3045"/>
        </w:tabs>
        <w:rPr>
          <w:lang w:val="en-US"/>
        </w:rPr>
      </w:pPr>
    </w:p>
    <w:p w14:paraId="2E31A0D4" w14:textId="77777777" w:rsidR="008469D5" w:rsidRPr="0032497E" w:rsidRDefault="008469D5" w:rsidP="008469D5">
      <w:pPr>
        <w:tabs>
          <w:tab w:val="left" w:pos="3045"/>
        </w:tabs>
        <w:rPr>
          <w:lang w:val="en-US"/>
        </w:rPr>
      </w:pPr>
      <w:r w:rsidRPr="0032497E">
        <w:rPr>
          <w:lang w:val="en-US"/>
        </w:rPr>
        <w:t>Run the tool ListLabel/Schema/GenerateDbRelations.p. For your own database change the alias definition.</w:t>
      </w:r>
    </w:p>
    <w:p w14:paraId="40F3A17C" w14:textId="77777777" w:rsidR="008469D5" w:rsidRPr="0032497E" w:rsidRDefault="008469D5" w:rsidP="008469D5">
      <w:pPr>
        <w:tabs>
          <w:tab w:val="left" w:pos="3045"/>
        </w:tabs>
        <w:rPr>
          <w:lang w:val="en-US"/>
        </w:rPr>
      </w:pPr>
    </w:p>
    <w:p w14:paraId="5D86DBED" w14:textId="77777777" w:rsidR="008469D5" w:rsidRPr="0032497E" w:rsidRDefault="008469D5" w:rsidP="008469D5">
      <w:pPr>
        <w:tabs>
          <w:tab w:val="left" w:pos="3045"/>
        </w:tabs>
        <w:rPr>
          <w:lang w:val="en-US"/>
        </w:rPr>
      </w:pPr>
    </w:p>
    <w:p w14:paraId="19AFF0B0" w14:textId="77777777" w:rsidR="008469D5" w:rsidRPr="0032497E" w:rsidRDefault="008469D5" w:rsidP="008469D5">
      <w:pPr>
        <w:tabs>
          <w:tab w:val="left" w:pos="3045"/>
        </w:tabs>
        <w:rPr>
          <w:lang w:val="en-US"/>
        </w:rPr>
      </w:pPr>
      <w:r w:rsidRPr="0032497E">
        <w:rPr>
          <w:noProof/>
          <w:lang w:val="en-US"/>
        </w:rPr>
        <w:drawing>
          <wp:inline distT="0" distB="0" distL="0" distR="0" wp14:anchorId="2248B190" wp14:editId="59D0B455">
            <wp:extent cx="5759450" cy="52953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9450" cy="5295314"/>
                    </a:xfrm>
                    <a:prstGeom prst="rect">
                      <a:avLst/>
                    </a:prstGeom>
                  </pic:spPr>
                </pic:pic>
              </a:graphicData>
            </a:graphic>
          </wp:inline>
        </w:drawing>
      </w:r>
    </w:p>
    <w:p w14:paraId="0DB13E65" w14:textId="77777777" w:rsidR="008469D5" w:rsidRPr="0032497E" w:rsidRDefault="008469D5" w:rsidP="008469D5">
      <w:pPr>
        <w:rPr>
          <w:lang w:val="en-US"/>
        </w:rPr>
      </w:pPr>
      <w:r w:rsidRPr="0032497E">
        <w:rPr>
          <w:lang w:val="en-US"/>
        </w:rPr>
        <w:br w:type="page"/>
      </w:r>
    </w:p>
    <w:p w14:paraId="63B373D8" w14:textId="77777777" w:rsidR="008469D5" w:rsidRPr="0032497E" w:rsidRDefault="008469D5" w:rsidP="008469D5">
      <w:pPr>
        <w:tabs>
          <w:tab w:val="left" w:pos="3045"/>
        </w:tabs>
        <w:rPr>
          <w:lang w:val="en-US"/>
        </w:rPr>
      </w:pPr>
    </w:p>
    <w:p w14:paraId="7670066C" w14:textId="77777777" w:rsidR="008469D5" w:rsidRPr="0032497E" w:rsidRDefault="008469D5" w:rsidP="008469D5">
      <w:pPr>
        <w:tabs>
          <w:tab w:val="left" w:pos="3045"/>
        </w:tabs>
        <w:rPr>
          <w:lang w:val="en-US"/>
        </w:rPr>
      </w:pPr>
      <w:r w:rsidRPr="0032497E">
        <w:rPr>
          <w:lang w:val="en-US"/>
        </w:rPr>
        <w:t>The result is in &lt;dbname&gt;_relations.i. For sports 2000 it looks like this:</w:t>
      </w:r>
    </w:p>
    <w:p w14:paraId="42B35F16" w14:textId="77777777" w:rsidR="008469D5" w:rsidRPr="0032497E" w:rsidRDefault="008469D5" w:rsidP="008469D5">
      <w:pPr>
        <w:tabs>
          <w:tab w:val="left" w:pos="3045"/>
        </w:tabs>
        <w:rPr>
          <w:lang w:val="en-US"/>
        </w:rPr>
      </w:pPr>
    </w:p>
    <w:p w14:paraId="7653A096" w14:textId="77777777" w:rsidR="008469D5" w:rsidRPr="0032497E" w:rsidRDefault="008469D5" w:rsidP="008469D5">
      <w:pPr>
        <w:tabs>
          <w:tab w:val="left" w:pos="3045"/>
        </w:tabs>
        <w:rPr>
          <w:lang w:val="en-US"/>
        </w:rPr>
      </w:pPr>
      <w:r w:rsidRPr="0032497E">
        <w:rPr>
          <w:noProof/>
          <w:lang w:val="en-US"/>
        </w:rPr>
        <w:drawing>
          <wp:inline distT="0" distB="0" distL="0" distR="0" wp14:anchorId="36A3049C" wp14:editId="26F4A572">
            <wp:extent cx="5759450" cy="4375002"/>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9450" cy="4375002"/>
                    </a:xfrm>
                    <a:prstGeom prst="rect">
                      <a:avLst/>
                    </a:prstGeom>
                  </pic:spPr>
                </pic:pic>
              </a:graphicData>
            </a:graphic>
          </wp:inline>
        </w:drawing>
      </w:r>
    </w:p>
    <w:p w14:paraId="01449348" w14:textId="77777777" w:rsidR="008469D5" w:rsidRPr="0032497E" w:rsidRDefault="008469D5" w:rsidP="008469D5">
      <w:pPr>
        <w:tabs>
          <w:tab w:val="left" w:pos="3045"/>
        </w:tabs>
        <w:rPr>
          <w:lang w:val="en-US"/>
        </w:rPr>
      </w:pPr>
    </w:p>
    <w:p w14:paraId="3ED2DD24" w14:textId="2A9D09B4" w:rsidR="008469D5" w:rsidRPr="0032497E" w:rsidRDefault="008469D5" w:rsidP="008469D5">
      <w:pPr>
        <w:tabs>
          <w:tab w:val="left" w:pos="3045"/>
        </w:tabs>
        <w:rPr>
          <w:lang w:val="en-US"/>
        </w:rPr>
      </w:pPr>
      <w:r w:rsidRPr="0032497E">
        <w:rPr>
          <w:lang w:val="en-US"/>
        </w:rPr>
        <w:t>For the sports 2000 database all relations seem to be valid. With your own database you may have to remove or add relations manually. Relations where a parent table plays different roles (like billing address, shipping address) will not be found by the tool because the field names don</w:t>
      </w:r>
      <w:r w:rsidR="002501DE" w:rsidRPr="0032497E">
        <w:rPr>
          <w:lang w:val="en-US"/>
        </w:rPr>
        <w:t>'</w:t>
      </w:r>
      <w:r w:rsidRPr="0032497E">
        <w:rPr>
          <w:lang w:val="en-US"/>
        </w:rPr>
        <w:t>t match here.</w:t>
      </w:r>
    </w:p>
    <w:p w14:paraId="3A7A7975" w14:textId="77777777" w:rsidR="008469D5" w:rsidRPr="0032497E" w:rsidRDefault="008469D5" w:rsidP="008469D5">
      <w:pPr>
        <w:tabs>
          <w:tab w:val="left" w:pos="3045"/>
        </w:tabs>
        <w:rPr>
          <w:lang w:val="en-US"/>
        </w:rPr>
      </w:pPr>
    </w:p>
    <w:p w14:paraId="07925878" w14:textId="77777777" w:rsidR="008469D5" w:rsidRPr="0032497E" w:rsidRDefault="008469D5" w:rsidP="008469D5">
      <w:pPr>
        <w:tabs>
          <w:tab w:val="left" w:pos="3045"/>
        </w:tabs>
        <w:rPr>
          <w:lang w:val="en-US"/>
        </w:rPr>
      </w:pPr>
      <w:r w:rsidRPr="0032497E">
        <w:rPr>
          <w:lang w:val="en-US"/>
        </w:rPr>
        <w:t>You may also want to filter relations where the child table is properly indexed, meaning that the relation fields are leading components of an index. Do this by filtering:</w:t>
      </w:r>
    </w:p>
    <w:p w14:paraId="1458BAB4" w14:textId="77777777" w:rsidR="008469D5" w:rsidRPr="0032497E" w:rsidRDefault="008469D5" w:rsidP="008469D5">
      <w:pPr>
        <w:tabs>
          <w:tab w:val="left" w:pos="3045"/>
        </w:tabs>
        <w:rPr>
          <w:lang w:val="en-US"/>
        </w:rPr>
      </w:pPr>
    </w:p>
    <w:p w14:paraId="2AFF4D54" w14:textId="77777777" w:rsidR="008469D5" w:rsidRPr="0032497E" w:rsidRDefault="008469D5" w:rsidP="008469D5">
      <w:pPr>
        <w:tabs>
          <w:tab w:val="left" w:pos="3045"/>
        </w:tabs>
        <w:rPr>
          <w:lang w:val="en-US"/>
        </w:rPr>
      </w:pPr>
      <w:r w:rsidRPr="0032497E">
        <w:rPr>
          <w:lang w:val="en-US"/>
        </w:rPr>
        <w:t xml:space="preserve">   FOR EACH ttRelationInfo WHERE ChildIndexed = TRUE:</w:t>
      </w:r>
    </w:p>
    <w:p w14:paraId="1F46635D" w14:textId="77777777" w:rsidR="008469D5" w:rsidRPr="0032497E" w:rsidRDefault="008469D5" w:rsidP="008469D5">
      <w:pPr>
        <w:rPr>
          <w:lang w:val="en-US"/>
        </w:rPr>
      </w:pPr>
      <w:r w:rsidRPr="0032497E">
        <w:rPr>
          <w:lang w:val="en-US"/>
        </w:rPr>
        <w:br w:type="page"/>
      </w:r>
    </w:p>
    <w:p w14:paraId="6A5EA413" w14:textId="77777777" w:rsidR="008469D5" w:rsidRPr="0032497E" w:rsidRDefault="008469D5" w:rsidP="008469D5">
      <w:pPr>
        <w:pStyle w:val="berschrift3"/>
        <w:keepLines w:val="0"/>
        <w:widowControl/>
        <w:numPr>
          <w:ilvl w:val="2"/>
          <w:numId w:val="0"/>
        </w:numPr>
        <w:tabs>
          <w:tab w:val="num" w:pos="720"/>
        </w:tabs>
        <w:autoSpaceDE/>
        <w:autoSpaceDN/>
        <w:spacing w:before="240" w:after="60"/>
        <w:ind w:left="720" w:hanging="720"/>
      </w:pPr>
      <w:bookmarkStart w:id="12" w:name="_Toc138950037"/>
      <w:bookmarkStart w:id="13" w:name="_Toc140591415"/>
      <w:r w:rsidRPr="0032497E">
        <w:lastRenderedPageBreak/>
        <w:t>Creating a service class</w:t>
      </w:r>
      <w:bookmarkEnd w:id="12"/>
      <w:bookmarkEnd w:id="13"/>
    </w:p>
    <w:p w14:paraId="4BC95D12" w14:textId="77777777" w:rsidR="008469D5" w:rsidRPr="0032497E" w:rsidRDefault="008469D5" w:rsidP="008469D5">
      <w:pPr>
        <w:tabs>
          <w:tab w:val="left" w:pos="3150"/>
        </w:tabs>
        <w:rPr>
          <w:lang w:val="en-US"/>
        </w:rPr>
      </w:pPr>
      <w:r w:rsidRPr="0032497E">
        <w:rPr>
          <w:lang w:val="en-US"/>
        </w:rPr>
        <w:t xml:space="preserve">Open ListLabelDemo/Sports2000Service.cls </w:t>
      </w:r>
    </w:p>
    <w:p w14:paraId="07045229" w14:textId="77777777" w:rsidR="008469D5" w:rsidRPr="0032497E" w:rsidRDefault="008469D5" w:rsidP="008469D5">
      <w:pPr>
        <w:tabs>
          <w:tab w:val="left" w:pos="3150"/>
        </w:tabs>
        <w:rPr>
          <w:lang w:val="en-US"/>
        </w:rPr>
      </w:pPr>
    </w:p>
    <w:p w14:paraId="4BD0A179" w14:textId="77777777" w:rsidR="008469D5" w:rsidRPr="0032497E" w:rsidRDefault="008469D5" w:rsidP="008469D5">
      <w:pPr>
        <w:tabs>
          <w:tab w:val="left" w:pos="3660"/>
        </w:tabs>
        <w:rPr>
          <w:lang w:val="en-US"/>
        </w:rPr>
      </w:pPr>
      <w:r w:rsidRPr="0032497E">
        <w:rPr>
          <w:noProof/>
          <w:lang w:val="en-US"/>
        </w:rPr>
        <w:drawing>
          <wp:inline distT="0" distB="0" distL="0" distR="0" wp14:anchorId="127BD8EA" wp14:editId="343D3BF6">
            <wp:extent cx="5268060" cy="3934374"/>
            <wp:effectExtent l="0" t="0" r="889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8060" cy="3934374"/>
                    </a:xfrm>
                    <a:prstGeom prst="rect">
                      <a:avLst/>
                    </a:prstGeom>
                  </pic:spPr>
                </pic:pic>
              </a:graphicData>
            </a:graphic>
          </wp:inline>
        </w:drawing>
      </w:r>
    </w:p>
    <w:p w14:paraId="1DCF69BD" w14:textId="77777777" w:rsidR="008469D5" w:rsidRPr="0032497E" w:rsidRDefault="008469D5" w:rsidP="008469D5">
      <w:pPr>
        <w:tabs>
          <w:tab w:val="left" w:pos="3045"/>
        </w:tabs>
        <w:rPr>
          <w:lang w:val="en-US"/>
        </w:rPr>
      </w:pPr>
      <w:r w:rsidRPr="0032497E">
        <w:rPr>
          <w:lang w:val="en-US"/>
        </w:rPr>
        <w:t xml:space="preserve">A service inherits from the abstract class OpenEdgeService and must implement the </w:t>
      </w:r>
      <w:proofErr w:type="gramStart"/>
      <w:r w:rsidRPr="0032497E">
        <w:rPr>
          <w:lang w:val="en-US"/>
        </w:rPr>
        <w:t>registerSchema(</w:t>
      </w:r>
      <w:proofErr w:type="gramEnd"/>
      <w:r w:rsidRPr="0032497E">
        <w:rPr>
          <w:lang w:val="en-US"/>
        </w:rPr>
        <w:t xml:space="preserve">) method. The property ServiceSchema is of type </w:t>
      </w:r>
      <w:proofErr w:type="gramStart"/>
      <w:r w:rsidRPr="0032497E">
        <w:rPr>
          <w:lang w:val="en-US"/>
        </w:rPr>
        <w:t>ListLabel.OpenEdgeAdapter.OpenEdgeSchema</w:t>
      </w:r>
      <w:proofErr w:type="gramEnd"/>
      <w:r w:rsidRPr="0032497E">
        <w:rPr>
          <w:lang w:val="en-US"/>
        </w:rPr>
        <w:t>, holds the definitions and has the method getSchemaJson().</w:t>
      </w:r>
    </w:p>
    <w:p w14:paraId="391835C7" w14:textId="77777777" w:rsidR="008469D5" w:rsidRPr="0032497E" w:rsidRDefault="008469D5" w:rsidP="008469D5">
      <w:pPr>
        <w:tabs>
          <w:tab w:val="left" w:pos="3045"/>
        </w:tabs>
        <w:rPr>
          <w:lang w:val="en-US"/>
        </w:rPr>
      </w:pPr>
    </w:p>
    <w:p w14:paraId="70D3DD05" w14:textId="7A63A88C" w:rsidR="008469D5" w:rsidRPr="0032497E" w:rsidRDefault="008469D5" w:rsidP="008469D5">
      <w:pPr>
        <w:tabs>
          <w:tab w:val="left" w:pos="3045"/>
        </w:tabs>
        <w:rPr>
          <w:lang w:val="en-US"/>
        </w:rPr>
      </w:pPr>
      <w:r w:rsidRPr="0032497E">
        <w:rPr>
          <w:lang w:val="en-US"/>
        </w:rPr>
        <w:t>For you own Service create a copy of this class in a different namespace, change names and use your own generated include. That</w:t>
      </w:r>
      <w:r w:rsidR="002501DE" w:rsidRPr="0032497E">
        <w:rPr>
          <w:lang w:val="en-US"/>
        </w:rPr>
        <w:t>'</w:t>
      </w:r>
      <w:r w:rsidRPr="0032497E">
        <w:rPr>
          <w:lang w:val="en-US"/>
        </w:rPr>
        <w:t>s all.</w:t>
      </w:r>
    </w:p>
    <w:p w14:paraId="0AD2FED5" w14:textId="77777777" w:rsidR="008469D5" w:rsidRPr="0032497E" w:rsidRDefault="008469D5" w:rsidP="008469D5">
      <w:pPr>
        <w:tabs>
          <w:tab w:val="left" w:pos="3045"/>
        </w:tabs>
        <w:rPr>
          <w:lang w:val="en-US"/>
        </w:rPr>
      </w:pPr>
    </w:p>
    <w:p w14:paraId="44331F03" w14:textId="48783A90" w:rsidR="008469D5" w:rsidRPr="0032497E" w:rsidRDefault="008469D5" w:rsidP="008469D5">
      <w:pPr>
        <w:rPr>
          <w:lang w:val="en-US"/>
        </w:rPr>
      </w:pPr>
      <w:r w:rsidRPr="0032497E">
        <w:rPr>
          <w:lang w:val="en-US"/>
        </w:rPr>
        <w:t>If your database has a big schema and many relations, you will recognize an overhead when the List &amp; Label designer starts. The more objects have to be registered</w:t>
      </w:r>
      <w:r w:rsidR="002501DE" w:rsidRPr="0032497E">
        <w:rPr>
          <w:lang w:val="en-US"/>
        </w:rPr>
        <w:t>,</w:t>
      </w:r>
      <w:r w:rsidRPr="0032497E">
        <w:rPr>
          <w:lang w:val="en-US"/>
        </w:rPr>
        <w:t xml:space="preserve"> t</w:t>
      </w:r>
      <w:r w:rsidR="002501DE" w:rsidRPr="0032497E">
        <w:rPr>
          <w:lang w:val="en-US"/>
        </w:rPr>
        <w:t>he</w:t>
      </w:r>
      <w:r w:rsidRPr="0032497E">
        <w:rPr>
          <w:lang w:val="en-US"/>
        </w:rPr>
        <w:t xml:space="preserve"> longer it takes. </w:t>
      </w:r>
      <w:r w:rsidR="002501DE" w:rsidRPr="0032497E">
        <w:rPr>
          <w:lang w:val="en-US"/>
        </w:rPr>
        <w:t xml:space="preserve">This might first be encountered </w:t>
      </w:r>
      <w:r w:rsidRPr="0032497E">
        <w:rPr>
          <w:lang w:val="en-US"/>
        </w:rPr>
        <w:t>with schemas with more than 100 tables. That</w:t>
      </w:r>
      <w:r w:rsidR="002501DE" w:rsidRPr="0032497E">
        <w:rPr>
          <w:lang w:val="en-US"/>
        </w:rPr>
        <w:t>'</w:t>
      </w:r>
      <w:r w:rsidRPr="0032497E">
        <w:rPr>
          <w:lang w:val="en-US"/>
        </w:rPr>
        <w:t xml:space="preserve">s the reason why </w:t>
      </w:r>
      <w:r w:rsidR="002501DE" w:rsidRPr="0032497E">
        <w:rPr>
          <w:lang w:val="en-US"/>
        </w:rPr>
        <w:t>the following</w:t>
      </w:r>
      <w:r w:rsidRPr="0032497E">
        <w:rPr>
          <w:lang w:val="en-US"/>
        </w:rPr>
        <w:t xml:space="preserve"> construct of views</w:t>
      </w:r>
      <w:r w:rsidR="002501DE" w:rsidRPr="0032497E">
        <w:rPr>
          <w:lang w:val="en-US"/>
        </w:rPr>
        <w:t xml:space="preserve"> was added</w:t>
      </w:r>
      <w:r w:rsidRPr="0032497E">
        <w:rPr>
          <w:lang w:val="en-US"/>
        </w:rPr>
        <w:t xml:space="preserve"> to the schema.</w:t>
      </w:r>
    </w:p>
    <w:p w14:paraId="783994CC" w14:textId="77777777" w:rsidR="008469D5" w:rsidRPr="0032497E" w:rsidRDefault="008469D5" w:rsidP="008469D5">
      <w:pPr>
        <w:rPr>
          <w:lang w:val="en-US"/>
        </w:rPr>
      </w:pPr>
      <w:r w:rsidRPr="0032497E">
        <w:rPr>
          <w:noProof/>
          <w:lang w:val="en-US"/>
        </w:rPr>
        <w:drawing>
          <wp:inline distT="0" distB="0" distL="0" distR="0" wp14:anchorId="2C3213A0" wp14:editId="1827B100">
            <wp:extent cx="4448796" cy="333422"/>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48796" cy="333422"/>
                    </a:xfrm>
                    <a:prstGeom prst="rect">
                      <a:avLst/>
                    </a:prstGeom>
                  </pic:spPr>
                </pic:pic>
              </a:graphicData>
            </a:graphic>
          </wp:inline>
        </w:drawing>
      </w:r>
    </w:p>
    <w:p w14:paraId="540E46BA" w14:textId="77777777" w:rsidR="008469D5" w:rsidRPr="0032497E" w:rsidRDefault="008469D5" w:rsidP="008469D5">
      <w:pPr>
        <w:rPr>
          <w:lang w:val="en-US"/>
        </w:rPr>
      </w:pPr>
      <w:r w:rsidRPr="0032497E">
        <w:rPr>
          <w:lang w:val="en-US"/>
        </w:rPr>
        <w:t xml:space="preserve">The first parameter is the name of the view. The second is a table list for the base tables you want to have in the view. The third parameter is the foreign key depth for foreign key to be added to the list of tables. Foreign keys and relations are added automatically. </w:t>
      </w:r>
    </w:p>
    <w:p w14:paraId="42BC27B6" w14:textId="77777777" w:rsidR="008469D5" w:rsidRPr="0032497E" w:rsidRDefault="008469D5" w:rsidP="008469D5">
      <w:pPr>
        <w:rPr>
          <w:lang w:val="en-US"/>
        </w:rPr>
      </w:pPr>
      <w:r w:rsidRPr="0032497E">
        <w:rPr>
          <w:lang w:val="en-US"/>
        </w:rPr>
        <w:t>You can also put all the tables you need inside the list and set the foreign key depth = 0.</w:t>
      </w:r>
    </w:p>
    <w:p w14:paraId="474C384D" w14:textId="77777777" w:rsidR="008469D5" w:rsidRPr="0032497E" w:rsidRDefault="008469D5" w:rsidP="008469D5">
      <w:pPr>
        <w:rPr>
          <w:lang w:val="en-US"/>
        </w:rPr>
      </w:pPr>
    </w:p>
    <w:p w14:paraId="5218AAE1" w14:textId="77777777" w:rsidR="008469D5" w:rsidRPr="0032497E" w:rsidRDefault="008469D5" w:rsidP="008469D5">
      <w:pPr>
        <w:rPr>
          <w:rFonts w:cs="Arial"/>
          <w:b/>
          <w:bCs/>
          <w:sz w:val="26"/>
          <w:szCs w:val="26"/>
          <w:lang w:val="en-US"/>
        </w:rPr>
      </w:pPr>
      <w:r w:rsidRPr="0032497E">
        <w:rPr>
          <w:lang w:val="en-US"/>
        </w:rPr>
        <w:br w:type="page"/>
      </w:r>
    </w:p>
    <w:p w14:paraId="17604977" w14:textId="77777777" w:rsidR="008469D5" w:rsidRPr="0032497E" w:rsidRDefault="008469D5" w:rsidP="008469D5">
      <w:pPr>
        <w:pStyle w:val="berschrift3"/>
        <w:keepLines w:val="0"/>
        <w:widowControl/>
        <w:numPr>
          <w:ilvl w:val="2"/>
          <w:numId w:val="0"/>
        </w:numPr>
        <w:tabs>
          <w:tab w:val="num" w:pos="720"/>
        </w:tabs>
        <w:autoSpaceDE/>
        <w:autoSpaceDN/>
        <w:spacing w:before="240" w:after="60"/>
        <w:ind w:left="720" w:hanging="720"/>
      </w:pPr>
      <w:bookmarkStart w:id="14" w:name="_Toc138950038"/>
      <w:bookmarkStart w:id="15" w:name="_Toc140591416"/>
      <w:r w:rsidRPr="0032497E">
        <w:lastRenderedPageBreak/>
        <w:t>Calculated columns</w:t>
      </w:r>
      <w:bookmarkEnd w:id="14"/>
      <w:bookmarkEnd w:id="15"/>
    </w:p>
    <w:p w14:paraId="63EF17E5" w14:textId="77777777" w:rsidR="008469D5" w:rsidRPr="0032497E" w:rsidRDefault="008469D5" w:rsidP="008469D5">
      <w:pPr>
        <w:rPr>
          <w:lang w:val="en-US"/>
        </w:rPr>
      </w:pPr>
      <w:r w:rsidRPr="0032497E">
        <w:rPr>
          <w:lang w:val="en-US"/>
        </w:rPr>
        <w:t>Calculated columns are a feature for a database service. This allows you to add additional columns to a database schema table and to fill them whenever needed.</w:t>
      </w:r>
    </w:p>
    <w:p w14:paraId="667498D6" w14:textId="77777777" w:rsidR="008469D5" w:rsidRPr="0032497E" w:rsidRDefault="008469D5" w:rsidP="008469D5">
      <w:pPr>
        <w:rPr>
          <w:lang w:val="en-US"/>
        </w:rPr>
      </w:pPr>
    </w:p>
    <w:p w14:paraId="2218321F" w14:textId="77777777" w:rsidR="008469D5" w:rsidRPr="0032497E" w:rsidRDefault="008469D5" w:rsidP="008469D5">
      <w:pPr>
        <w:rPr>
          <w:lang w:val="en-US"/>
        </w:rPr>
      </w:pPr>
      <w:r w:rsidRPr="0032497E">
        <w:rPr>
          <w:lang w:val="en-US"/>
        </w:rPr>
        <w:t>There is a method registerCalculatedColumn in the service schema. Before adding a column, the database table has to be registered.</w:t>
      </w:r>
    </w:p>
    <w:p w14:paraId="154783B7" w14:textId="77777777" w:rsidR="008469D5" w:rsidRPr="0032497E" w:rsidRDefault="008469D5" w:rsidP="008469D5">
      <w:pPr>
        <w:adjustRightInd w:val="0"/>
        <w:rPr>
          <w:rFonts w:ascii="Consolas" w:hAnsi="Consolas" w:cs="Consolas"/>
          <w:szCs w:val="20"/>
          <w:lang w:val="en-US"/>
        </w:rPr>
      </w:pPr>
      <w:r w:rsidRPr="0032497E">
        <w:rPr>
          <w:rFonts w:ascii="Consolas" w:hAnsi="Consolas" w:cs="Consolas"/>
          <w:noProof/>
          <w:color w:val="000000"/>
          <w:szCs w:val="20"/>
          <w:lang w:val="en-US"/>
        </w:rPr>
        <w:drawing>
          <wp:inline distT="0" distB="0" distL="0" distR="0" wp14:anchorId="45BE189A" wp14:editId="28C2B05A">
            <wp:extent cx="5630061" cy="34294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30061" cy="342948"/>
                    </a:xfrm>
                    <a:prstGeom prst="rect">
                      <a:avLst/>
                    </a:prstGeom>
                  </pic:spPr>
                </pic:pic>
              </a:graphicData>
            </a:graphic>
          </wp:inline>
        </w:drawing>
      </w:r>
      <w:r w:rsidRPr="0032497E">
        <w:rPr>
          <w:rFonts w:ascii="Consolas" w:hAnsi="Consolas" w:cs="Consolas"/>
          <w:color w:val="000000"/>
          <w:szCs w:val="20"/>
          <w:lang w:val="en-US"/>
        </w:rPr>
        <w:t xml:space="preserve">            </w:t>
      </w:r>
    </w:p>
    <w:p w14:paraId="7394BCA6" w14:textId="6F59374F" w:rsidR="008469D5" w:rsidRPr="0032497E" w:rsidRDefault="008469D5" w:rsidP="008469D5">
      <w:pPr>
        <w:rPr>
          <w:lang w:val="en-US"/>
        </w:rPr>
      </w:pPr>
      <w:r w:rsidRPr="0032497E">
        <w:rPr>
          <w:lang w:val="en-US"/>
        </w:rPr>
        <w:t xml:space="preserve">The calculation method is dynamically invoked whenever a fill for a table row happens and has to have the name </w:t>
      </w:r>
      <w:r w:rsidR="00052A8B">
        <w:rPr>
          <w:lang w:val="en-US"/>
        </w:rPr>
        <w:t>"</w:t>
      </w:r>
      <w:r w:rsidRPr="0032497E">
        <w:rPr>
          <w:lang w:val="en-US"/>
        </w:rPr>
        <w:t>Calculate&lt;DBTableName&gt;”. It</w:t>
      </w:r>
      <w:r w:rsidR="002501DE" w:rsidRPr="0032497E">
        <w:rPr>
          <w:lang w:val="en-US"/>
        </w:rPr>
        <w:t>'</w:t>
      </w:r>
      <w:r w:rsidRPr="0032497E">
        <w:rPr>
          <w:lang w:val="en-US"/>
        </w:rPr>
        <w:t xml:space="preserve">s not possible to use a standard fill event handler here since the entire request is dynamic and there is no static definition available. </w:t>
      </w:r>
    </w:p>
    <w:p w14:paraId="2C161CD9" w14:textId="77777777" w:rsidR="008469D5" w:rsidRPr="0032497E" w:rsidRDefault="008469D5" w:rsidP="008469D5">
      <w:pPr>
        <w:rPr>
          <w:lang w:val="en-US"/>
        </w:rPr>
      </w:pPr>
    </w:p>
    <w:p w14:paraId="675D8413" w14:textId="77777777" w:rsidR="008469D5" w:rsidRPr="0032497E" w:rsidRDefault="008469D5" w:rsidP="008469D5">
      <w:pPr>
        <w:rPr>
          <w:lang w:val="en-US"/>
        </w:rPr>
      </w:pPr>
      <w:r w:rsidRPr="0032497E">
        <w:rPr>
          <w:noProof/>
          <w:lang w:val="en-US"/>
        </w:rPr>
        <w:drawing>
          <wp:inline distT="0" distB="0" distL="0" distR="0" wp14:anchorId="4FF42F75" wp14:editId="65CD6F46">
            <wp:extent cx="5744377" cy="1343212"/>
            <wp:effectExtent l="0" t="0" r="8890"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44377" cy="1343212"/>
                    </a:xfrm>
                    <a:prstGeom prst="rect">
                      <a:avLst/>
                    </a:prstGeom>
                  </pic:spPr>
                </pic:pic>
              </a:graphicData>
            </a:graphic>
          </wp:inline>
        </w:drawing>
      </w:r>
    </w:p>
    <w:p w14:paraId="09A0C58A" w14:textId="77777777" w:rsidR="008469D5" w:rsidRPr="0032497E" w:rsidRDefault="008469D5" w:rsidP="008469D5">
      <w:pPr>
        <w:rPr>
          <w:lang w:val="en-US"/>
        </w:rPr>
      </w:pPr>
    </w:p>
    <w:p w14:paraId="77C7038A" w14:textId="2CEC1C30" w:rsidR="008469D5" w:rsidRPr="0032497E" w:rsidRDefault="008469D5" w:rsidP="008469D5">
      <w:pPr>
        <w:rPr>
          <w:lang w:val="en-US"/>
        </w:rPr>
      </w:pPr>
      <w:r w:rsidRPr="0032497E">
        <w:rPr>
          <w:lang w:val="en-US"/>
        </w:rPr>
        <w:t>If a column isn</w:t>
      </w:r>
      <w:r w:rsidR="002501DE" w:rsidRPr="0032497E">
        <w:rPr>
          <w:lang w:val="en-US"/>
        </w:rPr>
        <w:t>'</w:t>
      </w:r>
      <w:r w:rsidRPr="0032497E">
        <w:rPr>
          <w:lang w:val="en-US"/>
        </w:rPr>
        <w:t>t used in a request then it</w:t>
      </w:r>
      <w:r w:rsidR="002501DE" w:rsidRPr="0032497E">
        <w:rPr>
          <w:lang w:val="en-US"/>
        </w:rPr>
        <w:t>'</w:t>
      </w:r>
      <w:r w:rsidRPr="0032497E">
        <w:rPr>
          <w:lang w:val="en-US"/>
        </w:rPr>
        <w:t>s not available in the buffer (temp-table). All other columns from the DB table are there. If you want to use static code in your calculation methods then load the DB table in a buffer and write code for the DB table.</w:t>
      </w:r>
    </w:p>
    <w:p w14:paraId="28DFBF1E" w14:textId="77777777" w:rsidR="008469D5" w:rsidRPr="0032497E" w:rsidRDefault="008469D5" w:rsidP="008469D5">
      <w:pPr>
        <w:rPr>
          <w:lang w:val="en-US"/>
        </w:rPr>
      </w:pPr>
    </w:p>
    <w:p w14:paraId="2AB3B0A6" w14:textId="77777777" w:rsidR="008469D5" w:rsidRPr="0032497E" w:rsidRDefault="008469D5" w:rsidP="008469D5">
      <w:pPr>
        <w:rPr>
          <w:lang w:val="en-US"/>
        </w:rPr>
      </w:pPr>
      <w:r w:rsidRPr="0032497E">
        <w:rPr>
          <w:noProof/>
          <w:lang w:val="en-US"/>
        </w:rPr>
        <w:drawing>
          <wp:inline distT="0" distB="0" distL="0" distR="0" wp14:anchorId="1532AD1E" wp14:editId="542825D3">
            <wp:extent cx="4915586" cy="390580"/>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15586" cy="390580"/>
                    </a:xfrm>
                    <a:prstGeom prst="rect">
                      <a:avLst/>
                    </a:prstGeom>
                  </pic:spPr>
                </pic:pic>
              </a:graphicData>
            </a:graphic>
          </wp:inline>
        </w:drawing>
      </w:r>
    </w:p>
    <w:p w14:paraId="4A8CA679" w14:textId="77777777" w:rsidR="008469D5" w:rsidRPr="0032497E" w:rsidRDefault="008469D5" w:rsidP="008469D5">
      <w:pPr>
        <w:rPr>
          <w:lang w:val="en-US"/>
        </w:rPr>
      </w:pPr>
    </w:p>
    <w:p w14:paraId="10DB4574" w14:textId="77777777" w:rsidR="008469D5" w:rsidRPr="0032497E" w:rsidRDefault="008469D5" w:rsidP="008469D5">
      <w:pPr>
        <w:rPr>
          <w:lang w:val="en-US"/>
        </w:rPr>
      </w:pPr>
      <w:r w:rsidRPr="0032497E">
        <w:rPr>
          <w:lang w:val="en-US"/>
        </w:rPr>
        <w:t>Another example for a calculated column would be the order total for the Sports2000 order table. In the OrderLine table there is an ExtendedPrice but no calculated OrderTotal in the Order table.</w:t>
      </w:r>
    </w:p>
    <w:p w14:paraId="47043048" w14:textId="77777777" w:rsidR="008469D5" w:rsidRPr="0032497E" w:rsidRDefault="008469D5" w:rsidP="008469D5">
      <w:pPr>
        <w:rPr>
          <w:lang w:val="en-US"/>
        </w:rPr>
      </w:pPr>
    </w:p>
    <w:p w14:paraId="06BD1C64" w14:textId="63932C70" w:rsidR="008469D5" w:rsidRPr="0032497E" w:rsidRDefault="008469D5" w:rsidP="008469D5">
      <w:pPr>
        <w:adjustRightInd w:val="0"/>
        <w:rPr>
          <w:rFonts w:ascii="Consolas" w:hAnsi="Consolas" w:cs="Consolas"/>
          <w:szCs w:val="20"/>
          <w:lang w:val="en-US"/>
        </w:rPr>
      </w:pPr>
      <w:r w:rsidRPr="0032497E">
        <w:rPr>
          <w:rFonts w:ascii="Consolas" w:hAnsi="Consolas" w:cs="Consolas"/>
          <w:color w:val="000000"/>
          <w:szCs w:val="20"/>
          <w:lang w:val="en-US"/>
        </w:rPr>
        <w:t xml:space="preserve">    </w:t>
      </w:r>
      <w:proofErr w:type="gramStart"/>
      <w:r w:rsidRPr="0032497E">
        <w:rPr>
          <w:rFonts w:ascii="Consolas" w:hAnsi="Consolas" w:cs="Consolas"/>
          <w:color w:val="000000"/>
          <w:szCs w:val="20"/>
          <w:lang w:val="en-US"/>
        </w:rPr>
        <w:t>ServiceSchema:registerCalculatedColumn</w:t>
      </w:r>
      <w:proofErr w:type="gramEnd"/>
      <w:r w:rsidRPr="0032497E">
        <w:rPr>
          <w:rFonts w:ascii="Consolas" w:hAnsi="Consolas" w:cs="Consolas"/>
          <w:color w:val="000000"/>
          <w:szCs w:val="20"/>
          <w:lang w:val="en-US"/>
        </w:rPr>
        <w:t>(</w:t>
      </w:r>
      <w:r w:rsidR="00052A8B">
        <w:rPr>
          <w:rFonts w:ascii="Consolas" w:hAnsi="Consolas" w:cs="Consolas"/>
          <w:color w:val="2A00FF"/>
          <w:szCs w:val="20"/>
          <w:lang w:val="en-US"/>
        </w:rPr>
        <w:t>"</w:t>
      </w:r>
      <w:r w:rsidRPr="0032497E">
        <w:rPr>
          <w:rFonts w:ascii="Consolas" w:hAnsi="Consolas" w:cs="Consolas"/>
          <w:color w:val="2A00FF"/>
          <w:szCs w:val="20"/>
          <w:lang w:val="en-US"/>
        </w:rPr>
        <w:t>Order</w:t>
      </w:r>
      <w:r w:rsidR="00052A8B">
        <w:rPr>
          <w:rFonts w:ascii="Consolas" w:hAnsi="Consolas" w:cs="Consolas"/>
          <w:color w:val="2A00FF"/>
          <w:szCs w:val="20"/>
          <w:lang w:val="en-US"/>
        </w:rPr>
        <w:t>"</w:t>
      </w:r>
      <w:r w:rsidRPr="0032497E">
        <w:rPr>
          <w:rFonts w:ascii="Consolas" w:hAnsi="Consolas" w:cs="Consolas"/>
          <w:color w:val="000000"/>
          <w:szCs w:val="20"/>
          <w:lang w:val="en-US"/>
        </w:rPr>
        <w:t>,</w:t>
      </w:r>
      <w:r w:rsidR="00052A8B">
        <w:rPr>
          <w:rFonts w:ascii="Consolas" w:hAnsi="Consolas" w:cs="Consolas"/>
          <w:color w:val="2A00FF"/>
          <w:szCs w:val="20"/>
          <w:lang w:val="en-US"/>
        </w:rPr>
        <w:t>"</w:t>
      </w:r>
      <w:r w:rsidRPr="0032497E">
        <w:rPr>
          <w:rFonts w:ascii="Consolas" w:hAnsi="Consolas" w:cs="Consolas"/>
          <w:color w:val="2A00FF"/>
          <w:szCs w:val="20"/>
          <w:lang w:val="en-US"/>
        </w:rPr>
        <w:t>OrderTotal</w:t>
      </w:r>
      <w:r w:rsidR="00052A8B">
        <w:rPr>
          <w:rFonts w:ascii="Consolas" w:hAnsi="Consolas" w:cs="Consolas"/>
          <w:color w:val="2A00FF"/>
          <w:szCs w:val="20"/>
          <w:lang w:val="en-US"/>
        </w:rPr>
        <w:t>"</w:t>
      </w:r>
      <w:r w:rsidRPr="0032497E">
        <w:rPr>
          <w:rFonts w:ascii="Consolas" w:hAnsi="Consolas" w:cs="Consolas"/>
          <w:color w:val="000000"/>
          <w:szCs w:val="20"/>
          <w:lang w:val="en-US"/>
        </w:rPr>
        <w:t>,</w:t>
      </w:r>
      <w:r w:rsidR="00052A8B">
        <w:rPr>
          <w:rFonts w:ascii="Consolas" w:hAnsi="Consolas" w:cs="Consolas"/>
          <w:color w:val="2A00FF"/>
          <w:szCs w:val="20"/>
          <w:lang w:val="en-US"/>
        </w:rPr>
        <w:t>"</w:t>
      </w:r>
      <w:r w:rsidRPr="0032497E">
        <w:rPr>
          <w:rFonts w:ascii="Consolas" w:hAnsi="Consolas" w:cs="Consolas"/>
          <w:color w:val="2A00FF"/>
          <w:szCs w:val="20"/>
          <w:lang w:val="en-US"/>
        </w:rPr>
        <w:t>decimal</w:t>
      </w:r>
      <w:r w:rsidR="00052A8B">
        <w:rPr>
          <w:rFonts w:ascii="Consolas" w:hAnsi="Consolas" w:cs="Consolas"/>
          <w:color w:val="2A00FF"/>
          <w:szCs w:val="20"/>
          <w:lang w:val="en-US"/>
        </w:rPr>
        <w:t>"</w:t>
      </w:r>
      <w:r w:rsidRPr="0032497E">
        <w:rPr>
          <w:rFonts w:ascii="Consolas" w:hAnsi="Consolas" w:cs="Consolas"/>
          <w:color w:val="000000"/>
          <w:szCs w:val="20"/>
          <w:lang w:val="en-US"/>
        </w:rPr>
        <w:t>).</w:t>
      </w:r>
    </w:p>
    <w:p w14:paraId="1FF6E0D4" w14:textId="77777777" w:rsidR="008469D5" w:rsidRPr="0032497E" w:rsidRDefault="008469D5" w:rsidP="008469D5">
      <w:pPr>
        <w:rPr>
          <w:lang w:val="en-US"/>
        </w:rPr>
      </w:pPr>
    </w:p>
    <w:p w14:paraId="5D1BD6D7" w14:textId="77777777" w:rsidR="008469D5" w:rsidRPr="0032497E" w:rsidRDefault="008469D5" w:rsidP="008469D5">
      <w:pPr>
        <w:rPr>
          <w:lang w:val="en-US"/>
        </w:rPr>
      </w:pPr>
      <w:r w:rsidRPr="0032497E">
        <w:rPr>
          <w:noProof/>
          <w:lang w:val="en-US"/>
        </w:rPr>
        <w:drawing>
          <wp:inline distT="0" distB="0" distL="0" distR="0" wp14:anchorId="233FE5E6" wp14:editId="65635EA7">
            <wp:extent cx="5430008" cy="17909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30008" cy="1790950"/>
                    </a:xfrm>
                    <a:prstGeom prst="rect">
                      <a:avLst/>
                    </a:prstGeom>
                  </pic:spPr>
                </pic:pic>
              </a:graphicData>
            </a:graphic>
          </wp:inline>
        </w:drawing>
      </w:r>
    </w:p>
    <w:p w14:paraId="100DEE4B" w14:textId="77777777" w:rsidR="008469D5" w:rsidRPr="0032497E" w:rsidRDefault="008469D5" w:rsidP="008469D5">
      <w:pPr>
        <w:rPr>
          <w:lang w:val="en-US"/>
        </w:rPr>
      </w:pPr>
    </w:p>
    <w:p w14:paraId="017B7437" w14:textId="77777777" w:rsidR="008469D5" w:rsidRPr="0032497E" w:rsidRDefault="008469D5" w:rsidP="008469D5">
      <w:pPr>
        <w:rPr>
          <w:lang w:val="en-US"/>
        </w:rPr>
      </w:pPr>
      <w:r w:rsidRPr="0032497E">
        <w:rPr>
          <w:lang w:val="en-US"/>
        </w:rPr>
        <w:t xml:space="preserve">You can do more complex calculations outside the service in other classes or procedures if you want. </w:t>
      </w:r>
    </w:p>
    <w:p w14:paraId="78260199" w14:textId="77777777" w:rsidR="008469D5" w:rsidRPr="0032497E" w:rsidRDefault="008469D5" w:rsidP="008469D5">
      <w:pPr>
        <w:rPr>
          <w:lang w:val="en-US"/>
        </w:rPr>
      </w:pPr>
    </w:p>
    <w:p w14:paraId="65183D72" w14:textId="77777777" w:rsidR="008469D5" w:rsidRPr="0032497E" w:rsidRDefault="008469D5" w:rsidP="008469D5">
      <w:pPr>
        <w:rPr>
          <w:lang w:val="en-US"/>
        </w:rPr>
      </w:pPr>
      <w:r w:rsidRPr="0032497E">
        <w:rPr>
          <w:lang w:val="en-US"/>
        </w:rPr>
        <w:br w:type="page"/>
      </w:r>
    </w:p>
    <w:p w14:paraId="6DFA3553" w14:textId="614F5BA8" w:rsidR="008469D5" w:rsidRPr="0032497E" w:rsidRDefault="008469D5" w:rsidP="008469D5">
      <w:pPr>
        <w:rPr>
          <w:lang w:val="en-US"/>
        </w:rPr>
      </w:pPr>
      <w:r w:rsidRPr="0032497E">
        <w:rPr>
          <w:lang w:val="en-US"/>
        </w:rPr>
        <w:lastRenderedPageBreak/>
        <w:t>Calculated columns can also be used to send images from the service to List &amp; Label. Images are defined as blob</w:t>
      </w:r>
      <w:r w:rsidR="002501DE" w:rsidRPr="0032497E">
        <w:rPr>
          <w:lang w:val="en-US"/>
        </w:rPr>
        <w:t>'</w:t>
      </w:r>
      <w:r w:rsidRPr="0032497E">
        <w:rPr>
          <w:lang w:val="en-US"/>
        </w:rPr>
        <w:t>s and whenever you use blobs you should define the mime type:</w:t>
      </w:r>
    </w:p>
    <w:p w14:paraId="32DC951C" w14:textId="77777777" w:rsidR="008469D5" w:rsidRPr="0032497E" w:rsidRDefault="008469D5" w:rsidP="008469D5">
      <w:pPr>
        <w:rPr>
          <w:lang w:val="en-US"/>
        </w:rPr>
      </w:pPr>
      <w:r w:rsidRPr="0032497E">
        <w:rPr>
          <w:noProof/>
          <w:lang w:val="en-US"/>
        </w:rPr>
        <w:drawing>
          <wp:inline distT="0" distB="0" distL="0" distR="0" wp14:anchorId="30330C0E" wp14:editId="31623154">
            <wp:extent cx="5696745" cy="304843"/>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96745" cy="304843"/>
                    </a:xfrm>
                    <a:prstGeom prst="rect">
                      <a:avLst/>
                    </a:prstGeom>
                  </pic:spPr>
                </pic:pic>
              </a:graphicData>
            </a:graphic>
          </wp:inline>
        </w:drawing>
      </w:r>
    </w:p>
    <w:p w14:paraId="535112A3" w14:textId="77777777" w:rsidR="008469D5" w:rsidRPr="0032497E" w:rsidRDefault="008469D5" w:rsidP="008469D5">
      <w:pPr>
        <w:rPr>
          <w:lang w:val="en-US"/>
        </w:rPr>
      </w:pPr>
    </w:p>
    <w:p w14:paraId="6844CB48" w14:textId="77777777" w:rsidR="008469D5" w:rsidRPr="0032497E" w:rsidRDefault="008469D5" w:rsidP="008469D5">
      <w:pPr>
        <w:rPr>
          <w:lang w:val="en-US"/>
        </w:rPr>
      </w:pPr>
      <w:r w:rsidRPr="0032497E">
        <w:rPr>
          <w:noProof/>
          <w:lang w:val="en-US"/>
        </w:rPr>
        <w:drawing>
          <wp:inline distT="0" distB="0" distL="0" distR="0" wp14:anchorId="1F0B3EDB" wp14:editId="0D771B26">
            <wp:extent cx="5759450" cy="232006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59450" cy="2320068"/>
                    </a:xfrm>
                    <a:prstGeom prst="rect">
                      <a:avLst/>
                    </a:prstGeom>
                  </pic:spPr>
                </pic:pic>
              </a:graphicData>
            </a:graphic>
          </wp:inline>
        </w:drawing>
      </w:r>
    </w:p>
    <w:p w14:paraId="323781B8" w14:textId="77777777" w:rsidR="008469D5" w:rsidRPr="0032497E" w:rsidRDefault="008469D5" w:rsidP="008469D5">
      <w:pPr>
        <w:rPr>
          <w:lang w:val="en-US"/>
        </w:rPr>
      </w:pPr>
      <w:r w:rsidRPr="0032497E">
        <w:rPr>
          <w:lang w:val="en-US"/>
        </w:rPr>
        <w:t>The images are recognized as drawing in List &amp; Label and you can just add them to a layout.</w:t>
      </w:r>
    </w:p>
    <w:p w14:paraId="16782D4A" w14:textId="77777777" w:rsidR="008469D5" w:rsidRPr="0032497E" w:rsidRDefault="008469D5" w:rsidP="008469D5">
      <w:pPr>
        <w:rPr>
          <w:lang w:val="en-US"/>
        </w:rPr>
      </w:pPr>
    </w:p>
    <w:p w14:paraId="1B6E2143" w14:textId="77777777" w:rsidR="008469D5" w:rsidRPr="0032497E" w:rsidRDefault="008469D5" w:rsidP="008469D5">
      <w:pPr>
        <w:rPr>
          <w:lang w:val="en-US"/>
        </w:rPr>
      </w:pPr>
      <w:r w:rsidRPr="0032497E">
        <w:rPr>
          <w:noProof/>
          <w:lang w:val="en-US"/>
        </w:rPr>
        <w:drawing>
          <wp:inline distT="0" distB="0" distL="0" distR="0" wp14:anchorId="2D592E23" wp14:editId="514BCA6F">
            <wp:extent cx="2076740" cy="72400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76740" cy="724001"/>
                    </a:xfrm>
                    <a:prstGeom prst="rect">
                      <a:avLst/>
                    </a:prstGeom>
                  </pic:spPr>
                </pic:pic>
              </a:graphicData>
            </a:graphic>
          </wp:inline>
        </w:drawing>
      </w:r>
      <w:r w:rsidRPr="0032497E">
        <w:rPr>
          <w:lang w:val="en-US"/>
        </w:rPr>
        <w:t xml:space="preserve"> </w:t>
      </w:r>
    </w:p>
    <w:p w14:paraId="6AFED5B6" w14:textId="77777777" w:rsidR="008469D5" w:rsidRPr="0032497E" w:rsidRDefault="008469D5" w:rsidP="008469D5">
      <w:pPr>
        <w:rPr>
          <w:lang w:val="en-US"/>
        </w:rPr>
      </w:pPr>
    </w:p>
    <w:p w14:paraId="4D59A72B" w14:textId="77777777" w:rsidR="008469D5" w:rsidRPr="0032497E" w:rsidRDefault="008469D5" w:rsidP="008469D5">
      <w:pPr>
        <w:rPr>
          <w:lang w:val="en-US"/>
        </w:rPr>
      </w:pPr>
      <w:r w:rsidRPr="0032497E">
        <w:rPr>
          <w:noProof/>
          <w:lang w:val="en-US"/>
        </w:rPr>
        <w:drawing>
          <wp:inline distT="0" distB="0" distL="0" distR="0" wp14:anchorId="63A1D65E" wp14:editId="52A9D061">
            <wp:extent cx="4829849" cy="3315163"/>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29849" cy="3315163"/>
                    </a:xfrm>
                    <a:prstGeom prst="rect">
                      <a:avLst/>
                    </a:prstGeom>
                  </pic:spPr>
                </pic:pic>
              </a:graphicData>
            </a:graphic>
          </wp:inline>
        </w:drawing>
      </w:r>
      <w:r w:rsidRPr="0032497E">
        <w:rPr>
          <w:lang w:val="en-US"/>
        </w:rPr>
        <w:br w:type="page"/>
      </w:r>
    </w:p>
    <w:p w14:paraId="036F06CC" w14:textId="77777777" w:rsidR="008469D5" w:rsidRPr="0032497E" w:rsidRDefault="008469D5" w:rsidP="008469D5">
      <w:pPr>
        <w:pStyle w:val="berschrift3"/>
        <w:keepLines w:val="0"/>
        <w:widowControl/>
        <w:numPr>
          <w:ilvl w:val="2"/>
          <w:numId w:val="0"/>
        </w:numPr>
        <w:tabs>
          <w:tab w:val="num" w:pos="720"/>
        </w:tabs>
        <w:autoSpaceDE/>
        <w:autoSpaceDN/>
        <w:spacing w:before="240" w:after="60"/>
        <w:ind w:left="720" w:hanging="720"/>
      </w:pPr>
      <w:bookmarkStart w:id="16" w:name="_Toc138950039"/>
      <w:bookmarkStart w:id="17" w:name="_Toc140591417"/>
      <w:r w:rsidRPr="0032497E">
        <w:lastRenderedPageBreak/>
        <w:t>Native Aggregate Functions</w:t>
      </w:r>
      <w:bookmarkEnd w:id="16"/>
      <w:bookmarkEnd w:id="17"/>
    </w:p>
    <w:p w14:paraId="55648258" w14:textId="44090867" w:rsidR="008469D5" w:rsidRPr="0032497E" w:rsidRDefault="008469D5" w:rsidP="008469D5">
      <w:pPr>
        <w:rPr>
          <w:lang w:val="en-US"/>
        </w:rPr>
      </w:pPr>
      <w:r w:rsidRPr="0032497E">
        <w:rPr>
          <w:lang w:val="en-US"/>
        </w:rPr>
        <w:t>List &amp; Label has support for Native Aggregate Functions. Instead of reading many from the database to do a calculation inside List &amp; Label, these calculations can be performed on the data provider / server.</w:t>
      </w:r>
    </w:p>
    <w:p w14:paraId="0BE959B1" w14:textId="77777777" w:rsidR="008469D5" w:rsidRPr="0032497E" w:rsidRDefault="008469D5" w:rsidP="008469D5">
      <w:pPr>
        <w:rPr>
          <w:lang w:val="en-US"/>
        </w:rPr>
      </w:pPr>
    </w:p>
    <w:p w14:paraId="1222881C" w14:textId="77777777" w:rsidR="008469D5" w:rsidRPr="0032497E" w:rsidRDefault="008469D5" w:rsidP="008469D5">
      <w:pPr>
        <w:rPr>
          <w:lang w:val="en-US"/>
        </w:rPr>
      </w:pPr>
      <w:r w:rsidRPr="0032497E">
        <w:rPr>
          <w:lang w:val="en-US"/>
        </w:rPr>
        <w:t xml:space="preserve">In the SQL world these aggregations are part of the language and quite easy to implement.  An example is: How much revenue has a sales person generated. </w:t>
      </w:r>
    </w:p>
    <w:p w14:paraId="51CC6579" w14:textId="77777777" w:rsidR="008469D5" w:rsidRPr="0032497E" w:rsidRDefault="008469D5" w:rsidP="008469D5">
      <w:pPr>
        <w:rPr>
          <w:lang w:val="en-US"/>
        </w:rPr>
      </w:pPr>
    </w:p>
    <w:p w14:paraId="295DC1DA" w14:textId="0A1937BF" w:rsidR="008469D5" w:rsidRPr="0032497E" w:rsidRDefault="008469D5" w:rsidP="008469D5">
      <w:pPr>
        <w:ind w:firstLine="708"/>
        <w:rPr>
          <w:lang w:val="en-US"/>
        </w:rPr>
      </w:pPr>
      <w:r w:rsidRPr="0032497E">
        <w:rPr>
          <w:lang w:val="en-US"/>
        </w:rPr>
        <w:t xml:space="preserve">select </w:t>
      </w:r>
      <w:proofErr w:type="gramStart"/>
      <w:r w:rsidRPr="0032497E">
        <w:rPr>
          <w:lang w:val="en-US"/>
        </w:rPr>
        <w:t>sum(</w:t>
      </w:r>
      <w:proofErr w:type="gramEnd"/>
      <w:r w:rsidRPr="0032497E">
        <w:rPr>
          <w:lang w:val="en-US"/>
        </w:rPr>
        <w:t xml:space="preserve">OrderTotal) from order where  order.salesrep = </w:t>
      </w:r>
      <w:r w:rsidR="00052A8B">
        <w:rPr>
          <w:lang w:val="en-US"/>
        </w:rPr>
        <w:t>"</w:t>
      </w:r>
      <w:r w:rsidRPr="0032497E">
        <w:rPr>
          <w:lang w:val="en-US"/>
        </w:rPr>
        <w:t>BBB”.</w:t>
      </w:r>
    </w:p>
    <w:p w14:paraId="0CE29B72" w14:textId="77777777" w:rsidR="008469D5" w:rsidRPr="0032497E" w:rsidRDefault="008469D5" w:rsidP="008469D5">
      <w:pPr>
        <w:rPr>
          <w:lang w:val="en-US"/>
        </w:rPr>
      </w:pPr>
    </w:p>
    <w:p w14:paraId="6C721052" w14:textId="77777777" w:rsidR="008469D5" w:rsidRPr="0032497E" w:rsidRDefault="008469D5" w:rsidP="008469D5">
      <w:pPr>
        <w:rPr>
          <w:lang w:val="en-US"/>
        </w:rPr>
      </w:pPr>
      <w:r w:rsidRPr="0032497E">
        <w:rPr>
          <w:lang w:val="en-US"/>
        </w:rPr>
        <w:t>In pseudo code what List &amp; Label implement looks like this:</w:t>
      </w:r>
    </w:p>
    <w:p w14:paraId="6EE9048F" w14:textId="77777777" w:rsidR="008469D5" w:rsidRPr="0032497E" w:rsidRDefault="008469D5" w:rsidP="008469D5">
      <w:pPr>
        <w:ind w:firstLine="708"/>
        <w:rPr>
          <w:lang w:val="en-US"/>
        </w:rPr>
      </w:pPr>
      <w:r w:rsidRPr="0032497E">
        <w:rPr>
          <w:lang w:val="en-US"/>
        </w:rPr>
        <w:t>select [distinct] &lt;function&gt; (&lt;expression&gt;) from &lt;table&gt; where &lt;filter&gt;.</w:t>
      </w:r>
    </w:p>
    <w:p w14:paraId="7C60DC01" w14:textId="77777777" w:rsidR="008469D5" w:rsidRPr="0032497E" w:rsidRDefault="008469D5" w:rsidP="008469D5">
      <w:pPr>
        <w:rPr>
          <w:lang w:val="en-US"/>
        </w:rPr>
      </w:pPr>
    </w:p>
    <w:p w14:paraId="2AE50E85" w14:textId="77777777" w:rsidR="008469D5" w:rsidRPr="0032497E" w:rsidRDefault="008469D5" w:rsidP="008469D5">
      <w:pPr>
        <w:rPr>
          <w:lang w:val="en-US"/>
        </w:rPr>
      </w:pPr>
      <w:r w:rsidRPr="0032497E">
        <w:rPr>
          <w:lang w:val="en-US"/>
        </w:rPr>
        <w:t>The result is a single value but with different data types.</w:t>
      </w:r>
    </w:p>
    <w:p w14:paraId="306ADD68" w14:textId="77777777" w:rsidR="008469D5" w:rsidRPr="0032497E" w:rsidRDefault="008469D5" w:rsidP="008469D5">
      <w:pPr>
        <w:rPr>
          <w:lang w:val="en-US"/>
        </w:rPr>
      </w:pPr>
    </w:p>
    <w:p w14:paraId="0EBCB780" w14:textId="2FC9A8B3" w:rsidR="008469D5" w:rsidRPr="0032497E" w:rsidRDefault="008469D5" w:rsidP="008469D5">
      <w:pPr>
        <w:rPr>
          <w:lang w:val="en-US"/>
        </w:rPr>
      </w:pPr>
      <w:r w:rsidRPr="0032497E">
        <w:rPr>
          <w:lang w:val="en-US"/>
        </w:rPr>
        <w:t xml:space="preserve">In OpenEdge the hard part is the expression. Normally this would be a single column but could also be a calculation like </w:t>
      </w:r>
      <w:r w:rsidR="00052A8B">
        <w:rPr>
          <w:lang w:val="en-US"/>
        </w:rPr>
        <w:t>"</w:t>
      </w:r>
      <w:r w:rsidRPr="0032497E">
        <w:rPr>
          <w:lang w:val="en-US"/>
        </w:rPr>
        <w:t>(column-a + column-b) * 2”.</w:t>
      </w:r>
    </w:p>
    <w:p w14:paraId="78D85F5F" w14:textId="77777777" w:rsidR="008469D5" w:rsidRPr="0032497E" w:rsidRDefault="008469D5" w:rsidP="008469D5">
      <w:pPr>
        <w:rPr>
          <w:lang w:val="en-US"/>
        </w:rPr>
      </w:pPr>
    </w:p>
    <w:p w14:paraId="36490E97" w14:textId="4C5967B8" w:rsidR="008469D5" w:rsidRPr="0032497E" w:rsidRDefault="008469D5" w:rsidP="008469D5">
      <w:pPr>
        <w:rPr>
          <w:lang w:val="en-US"/>
        </w:rPr>
      </w:pPr>
      <w:r w:rsidRPr="0032497E">
        <w:rPr>
          <w:lang w:val="en-US"/>
        </w:rPr>
        <w:t>Open Edge doesn</w:t>
      </w:r>
      <w:r w:rsidR="002501DE" w:rsidRPr="0032497E">
        <w:rPr>
          <w:lang w:val="en-US"/>
        </w:rPr>
        <w:t>'</w:t>
      </w:r>
      <w:r w:rsidRPr="0032497E">
        <w:rPr>
          <w:lang w:val="en-US"/>
        </w:rPr>
        <w:t xml:space="preserve">t support dynamic calculation. </w:t>
      </w:r>
      <w:r w:rsidR="002501DE" w:rsidRPr="0032497E">
        <w:rPr>
          <w:lang w:val="en-US"/>
        </w:rPr>
        <w:t xml:space="preserve">Therefore, </w:t>
      </w:r>
      <w:r w:rsidRPr="0032497E">
        <w:rPr>
          <w:lang w:val="en-US"/>
        </w:rPr>
        <w:t xml:space="preserve">a solution based on the shunting yard algorithm </w:t>
      </w:r>
      <w:r w:rsidR="002501DE" w:rsidRPr="0032497E">
        <w:rPr>
          <w:lang w:val="en-US"/>
        </w:rPr>
        <w:t>(see</w:t>
      </w:r>
      <w:r w:rsidRPr="0032497E">
        <w:rPr>
          <w:lang w:val="en-US"/>
        </w:rPr>
        <w:t xml:space="preserve"> </w:t>
      </w:r>
      <w:hyperlink r:id="rId29" w:history="1">
        <w:r w:rsidRPr="0032497E">
          <w:rPr>
            <w:rStyle w:val="Hyperlink"/>
            <w:lang w:val="en-US"/>
          </w:rPr>
          <w:t>https://en.wikipedia.org/wiki/Shunting-yard_algorithm</w:t>
        </w:r>
      </w:hyperlink>
      <w:r w:rsidR="002501DE" w:rsidRPr="0032497E">
        <w:rPr>
          <w:lang w:val="en-US"/>
        </w:rPr>
        <w:t xml:space="preserve">) was implemented. </w:t>
      </w:r>
      <w:r w:rsidRPr="0032497E">
        <w:rPr>
          <w:lang w:val="en-US"/>
        </w:rPr>
        <w:t>This is a two-phase process. First the expression has to be transformed into RPN (reverse polish notation) and then the RPN has to be evaluated with given values or in our case column names. Have a look at ListLabel.OpenEdgeAdapter.OpenEdgeNativeFunction.cls to see how it works.</w:t>
      </w:r>
    </w:p>
    <w:p w14:paraId="2BC17A4B" w14:textId="77777777" w:rsidR="008469D5" w:rsidRPr="0032497E" w:rsidRDefault="008469D5" w:rsidP="008469D5">
      <w:pPr>
        <w:rPr>
          <w:lang w:val="en-US"/>
        </w:rPr>
      </w:pPr>
    </w:p>
    <w:p w14:paraId="387D5501" w14:textId="26DB6E12" w:rsidR="008469D5" w:rsidRPr="0032497E" w:rsidRDefault="008469D5" w:rsidP="008469D5">
      <w:pPr>
        <w:rPr>
          <w:lang w:val="en-US"/>
        </w:rPr>
      </w:pPr>
      <w:r w:rsidRPr="0032497E">
        <w:rPr>
          <w:lang w:val="en-US"/>
        </w:rPr>
        <w:t>There are currently some limitations:</w:t>
      </w:r>
    </w:p>
    <w:p w14:paraId="3B32E553" w14:textId="77777777" w:rsidR="008469D5" w:rsidRPr="0032497E" w:rsidRDefault="008469D5" w:rsidP="008469D5">
      <w:pPr>
        <w:pStyle w:val="Listenabsatz"/>
        <w:widowControl/>
        <w:numPr>
          <w:ilvl w:val="0"/>
          <w:numId w:val="43"/>
        </w:numPr>
        <w:autoSpaceDE/>
        <w:autoSpaceDN/>
        <w:spacing w:after="0"/>
        <w:contextualSpacing/>
        <w:rPr>
          <w:lang w:val="en-US"/>
        </w:rPr>
      </w:pPr>
      <w:r w:rsidRPr="0032497E">
        <w:rPr>
          <w:lang w:val="en-US"/>
        </w:rPr>
        <w:t>The result of a native function is always decimal.</w:t>
      </w:r>
    </w:p>
    <w:p w14:paraId="2A947274" w14:textId="77777777" w:rsidR="008469D5" w:rsidRPr="0032497E" w:rsidRDefault="008469D5" w:rsidP="008469D5">
      <w:pPr>
        <w:pStyle w:val="Listenabsatz"/>
        <w:widowControl/>
        <w:numPr>
          <w:ilvl w:val="0"/>
          <w:numId w:val="43"/>
        </w:numPr>
        <w:autoSpaceDE/>
        <w:autoSpaceDN/>
        <w:spacing w:after="0"/>
        <w:contextualSpacing/>
        <w:rPr>
          <w:lang w:val="en-US"/>
        </w:rPr>
      </w:pPr>
      <w:r w:rsidRPr="0032497E">
        <w:rPr>
          <w:lang w:val="en-US"/>
        </w:rPr>
        <w:t>DISTINCT is not supported in the moment (ignored).</w:t>
      </w:r>
    </w:p>
    <w:p w14:paraId="1BF782B1" w14:textId="77777777" w:rsidR="008469D5" w:rsidRPr="0032497E" w:rsidRDefault="008469D5" w:rsidP="008469D5">
      <w:pPr>
        <w:rPr>
          <w:rFonts w:cs="Arial"/>
          <w:b/>
          <w:bCs/>
          <w:sz w:val="26"/>
          <w:szCs w:val="26"/>
          <w:lang w:val="en-US"/>
        </w:rPr>
      </w:pPr>
      <w:r w:rsidRPr="0032497E">
        <w:rPr>
          <w:rFonts w:cs="Arial"/>
          <w:b/>
          <w:bCs/>
          <w:sz w:val="26"/>
          <w:szCs w:val="26"/>
          <w:lang w:val="en-US"/>
        </w:rPr>
        <w:br w:type="page"/>
      </w:r>
    </w:p>
    <w:p w14:paraId="015D7CC6" w14:textId="77777777" w:rsidR="008469D5" w:rsidRPr="0032497E" w:rsidRDefault="008469D5" w:rsidP="008469D5">
      <w:pPr>
        <w:pStyle w:val="berschrift3"/>
        <w:keepLines w:val="0"/>
        <w:widowControl/>
        <w:numPr>
          <w:ilvl w:val="2"/>
          <w:numId w:val="0"/>
        </w:numPr>
        <w:tabs>
          <w:tab w:val="num" w:pos="720"/>
        </w:tabs>
        <w:autoSpaceDE/>
        <w:autoSpaceDN/>
        <w:spacing w:before="240" w:after="60"/>
        <w:ind w:left="720" w:hanging="720"/>
      </w:pPr>
      <w:bookmarkStart w:id="18" w:name="_Toc138950040"/>
      <w:bookmarkStart w:id="19" w:name="_Toc140591418"/>
      <w:r w:rsidRPr="0032497E">
        <w:lastRenderedPageBreak/>
        <w:t>Testing the service</w:t>
      </w:r>
      <w:bookmarkEnd w:id="18"/>
      <w:bookmarkEnd w:id="19"/>
    </w:p>
    <w:p w14:paraId="7A885B71" w14:textId="77777777" w:rsidR="008469D5" w:rsidRPr="0032497E" w:rsidRDefault="008469D5" w:rsidP="008469D5">
      <w:pPr>
        <w:rPr>
          <w:lang w:val="en-US"/>
        </w:rPr>
      </w:pPr>
      <w:r w:rsidRPr="0032497E">
        <w:rPr>
          <w:lang w:val="en-US"/>
        </w:rPr>
        <w:t>You need three things:</w:t>
      </w:r>
    </w:p>
    <w:p w14:paraId="5C290200" w14:textId="77777777" w:rsidR="008469D5" w:rsidRPr="0032497E" w:rsidRDefault="008469D5" w:rsidP="008469D5">
      <w:pPr>
        <w:pStyle w:val="Listenabsatz"/>
        <w:widowControl/>
        <w:numPr>
          <w:ilvl w:val="0"/>
          <w:numId w:val="29"/>
        </w:numPr>
        <w:autoSpaceDE/>
        <w:autoSpaceDN/>
        <w:spacing w:after="0"/>
        <w:contextualSpacing/>
        <w:rPr>
          <w:lang w:val="en-US"/>
        </w:rPr>
      </w:pPr>
      <w:r w:rsidRPr="0032497E">
        <w:rPr>
          <w:lang w:val="en-US"/>
        </w:rPr>
        <w:t>ListLabel</w:t>
      </w:r>
    </w:p>
    <w:p w14:paraId="2C3E9A6F" w14:textId="77777777" w:rsidR="008469D5" w:rsidRPr="0032497E" w:rsidRDefault="008469D5" w:rsidP="008469D5">
      <w:pPr>
        <w:pStyle w:val="Listenabsatz"/>
        <w:widowControl/>
        <w:numPr>
          <w:ilvl w:val="0"/>
          <w:numId w:val="29"/>
        </w:numPr>
        <w:autoSpaceDE/>
        <w:autoSpaceDN/>
        <w:spacing w:after="0"/>
        <w:contextualSpacing/>
        <w:rPr>
          <w:lang w:val="en-US"/>
        </w:rPr>
      </w:pPr>
      <w:r w:rsidRPr="0032497E">
        <w:rPr>
          <w:lang w:val="en-US"/>
        </w:rPr>
        <w:t>OpenEdgeDataProvider</w:t>
      </w:r>
    </w:p>
    <w:p w14:paraId="78B76565" w14:textId="27D60586" w:rsidR="008469D5" w:rsidRPr="0032497E" w:rsidRDefault="008469D5" w:rsidP="008469D5">
      <w:pPr>
        <w:pStyle w:val="Listenabsatz"/>
        <w:widowControl/>
        <w:numPr>
          <w:ilvl w:val="0"/>
          <w:numId w:val="29"/>
        </w:numPr>
        <w:autoSpaceDE/>
        <w:autoSpaceDN/>
        <w:spacing w:after="0"/>
        <w:contextualSpacing/>
        <w:rPr>
          <w:lang w:val="en-US"/>
        </w:rPr>
      </w:pPr>
      <w:r w:rsidRPr="0032497E">
        <w:rPr>
          <w:lang w:val="en-US"/>
        </w:rPr>
        <w:t>A service</w:t>
      </w:r>
    </w:p>
    <w:p w14:paraId="2EB9C210" w14:textId="77777777" w:rsidR="008469D5" w:rsidRPr="0032497E" w:rsidRDefault="008469D5" w:rsidP="008469D5">
      <w:pPr>
        <w:rPr>
          <w:lang w:val="en-US"/>
        </w:rPr>
      </w:pPr>
    </w:p>
    <w:p w14:paraId="2756A8B8" w14:textId="46DB9212" w:rsidR="008469D5" w:rsidRPr="0032497E" w:rsidRDefault="008469D5" w:rsidP="008469D5">
      <w:pPr>
        <w:adjustRightInd w:val="0"/>
        <w:rPr>
          <w:rFonts w:ascii="Courier New" w:hAnsi="Courier New" w:cs="Courier New"/>
          <w:szCs w:val="20"/>
          <w:lang w:val="en-US"/>
        </w:rPr>
      </w:pPr>
      <w:r w:rsidRPr="0032497E">
        <w:rPr>
          <w:rFonts w:ascii="Courier New" w:hAnsi="Courier New" w:cs="Courier New"/>
          <w:color w:val="7F0055"/>
          <w:szCs w:val="20"/>
          <w:lang w:val="en-US"/>
        </w:rPr>
        <w:t>USING</w:t>
      </w:r>
      <w:r w:rsidRPr="0032497E">
        <w:rPr>
          <w:rFonts w:ascii="Courier New" w:hAnsi="Courier New" w:cs="Courier New"/>
          <w:color w:val="000000"/>
          <w:szCs w:val="20"/>
          <w:lang w:val="en-US"/>
        </w:rPr>
        <w:t xml:space="preserve"> TasteITConsulting.ListLabel</w:t>
      </w:r>
      <w:r w:rsidRPr="0032497E">
        <w:rPr>
          <w:rFonts w:ascii="Courier New" w:hAnsi="Courier New" w:cs="Courier New"/>
          <w:color w:val="000000"/>
          <w:szCs w:val="20"/>
          <w:lang w:val="en-US"/>
        </w:rPr>
        <w:fldChar w:fldCharType="begin"/>
      </w:r>
      <w:r w:rsidRPr="0032497E">
        <w:rPr>
          <w:rFonts w:ascii="Courier New" w:hAnsi="Courier New" w:cs="Courier New"/>
          <w:color w:val="000000"/>
          <w:szCs w:val="20"/>
          <w:lang w:val="en-US"/>
        </w:rPr>
        <w:instrText xml:space="preserve"> DOCPROPERTY  _LLMajorVersion  \* MERGEFORMAT </w:instrText>
      </w:r>
      <w:r w:rsidRPr="0032497E">
        <w:rPr>
          <w:rFonts w:ascii="Courier New" w:hAnsi="Courier New" w:cs="Courier New"/>
          <w:color w:val="000000"/>
          <w:szCs w:val="20"/>
          <w:lang w:val="en-US"/>
        </w:rPr>
        <w:fldChar w:fldCharType="separate"/>
      </w:r>
      <w:r w:rsidR="00052A8B">
        <w:rPr>
          <w:rFonts w:ascii="Courier New" w:hAnsi="Courier New" w:cs="Courier New"/>
          <w:color w:val="000000"/>
          <w:szCs w:val="20"/>
          <w:lang w:val="en-US"/>
        </w:rPr>
        <w:t>29</w:t>
      </w:r>
      <w:r w:rsidRPr="0032497E">
        <w:rPr>
          <w:rFonts w:ascii="Courier New" w:hAnsi="Courier New" w:cs="Courier New"/>
          <w:color w:val="000000"/>
          <w:szCs w:val="20"/>
          <w:lang w:val="en-US"/>
        </w:rPr>
        <w:fldChar w:fldCharType="end"/>
      </w:r>
      <w:r w:rsidRPr="0032497E">
        <w:rPr>
          <w:rFonts w:ascii="Courier New" w:hAnsi="Courier New" w:cs="Courier New"/>
          <w:color w:val="000000"/>
          <w:szCs w:val="20"/>
          <w:lang w:val="en-US"/>
        </w:rPr>
        <w:t xml:space="preserve">.OpenEdgeDataProvider </w:t>
      </w:r>
      <w:r w:rsidRPr="0032497E">
        <w:rPr>
          <w:rFonts w:ascii="Courier New" w:hAnsi="Courier New" w:cs="Courier New"/>
          <w:color w:val="7F0055"/>
          <w:szCs w:val="20"/>
          <w:lang w:val="en-US"/>
        </w:rPr>
        <w:t>FROM</w:t>
      </w:r>
      <w:r w:rsidRPr="0032497E">
        <w:rPr>
          <w:rFonts w:ascii="Courier New" w:hAnsi="Courier New" w:cs="Courier New"/>
          <w:color w:val="000000"/>
          <w:szCs w:val="20"/>
          <w:lang w:val="en-US"/>
        </w:rPr>
        <w:t xml:space="preserve"> </w:t>
      </w:r>
      <w:r w:rsidRPr="0032497E">
        <w:rPr>
          <w:rFonts w:ascii="Courier New" w:hAnsi="Courier New" w:cs="Courier New"/>
          <w:color w:val="7F0055"/>
          <w:szCs w:val="20"/>
          <w:lang w:val="en-US"/>
        </w:rPr>
        <w:t>ASSEMBLY</w:t>
      </w:r>
      <w:r w:rsidRPr="0032497E">
        <w:rPr>
          <w:rFonts w:ascii="Courier New" w:hAnsi="Courier New" w:cs="Courier New"/>
          <w:color w:val="000000"/>
          <w:szCs w:val="20"/>
          <w:lang w:val="en-US"/>
        </w:rPr>
        <w:t>.</w:t>
      </w:r>
    </w:p>
    <w:p w14:paraId="42936A91" w14:textId="6B0C09A6" w:rsidR="008469D5" w:rsidRPr="0032497E" w:rsidRDefault="008469D5" w:rsidP="008469D5">
      <w:pPr>
        <w:adjustRightInd w:val="0"/>
        <w:rPr>
          <w:rFonts w:ascii="Courier New" w:hAnsi="Courier New" w:cs="Courier New"/>
          <w:szCs w:val="20"/>
          <w:lang w:val="en-US"/>
        </w:rPr>
      </w:pPr>
      <w:r w:rsidRPr="0032497E">
        <w:rPr>
          <w:rFonts w:ascii="Courier New" w:hAnsi="Courier New" w:cs="Courier New"/>
          <w:color w:val="7F0055"/>
          <w:szCs w:val="20"/>
          <w:lang w:val="en-US"/>
        </w:rPr>
        <w:t>USING</w:t>
      </w:r>
      <w:r w:rsidRPr="0032497E">
        <w:rPr>
          <w:rFonts w:ascii="Courier New" w:hAnsi="Courier New" w:cs="Courier New"/>
          <w:color w:val="000000"/>
          <w:szCs w:val="20"/>
          <w:lang w:val="en-US"/>
        </w:rPr>
        <w:t xml:space="preserve"> combit.ListLabel</w:t>
      </w:r>
      <w:r w:rsidRPr="0032497E">
        <w:rPr>
          <w:rFonts w:ascii="Courier New" w:hAnsi="Courier New" w:cs="Courier New"/>
          <w:color w:val="000000"/>
          <w:szCs w:val="20"/>
          <w:lang w:val="en-US"/>
        </w:rPr>
        <w:fldChar w:fldCharType="begin"/>
      </w:r>
      <w:r w:rsidRPr="0032497E">
        <w:rPr>
          <w:rFonts w:ascii="Courier New" w:hAnsi="Courier New" w:cs="Courier New"/>
          <w:color w:val="000000"/>
          <w:szCs w:val="20"/>
          <w:lang w:val="en-US"/>
        </w:rPr>
        <w:instrText xml:space="preserve"> DOCPROPERTY  _LLMajorVersion  \* MERGEFORMAT </w:instrText>
      </w:r>
      <w:r w:rsidRPr="0032497E">
        <w:rPr>
          <w:rFonts w:ascii="Courier New" w:hAnsi="Courier New" w:cs="Courier New"/>
          <w:color w:val="000000"/>
          <w:szCs w:val="20"/>
          <w:lang w:val="en-US"/>
        </w:rPr>
        <w:fldChar w:fldCharType="separate"/>
      </w:r>
      <w:r w:rsidR="00052A8B">
        <w:rPr>
          <w:rFonts w:ascii="Courier New" w:hAnsi="Courier New" w:cs="Courier New"/>
          <w:color w:val="000000"/>
          <w:szCs w:val="20"/>
          <w:lang w:val="en-US"/>
        </w:rPr>
        <w:t>29</w:t>
      </w:r>
      <w:r w:rsidRPr="0032497E">
        <w:rPr>
          <w:rFonts w:ascii="Courier New" w:hAnsi="Courier New" w:cs="Courier New"/>
          <w:color w:val="000000"/>
          <w:szCs w:val="20"/>
          <w:lang w:val="en-US"/>
        </w:rPr>
        <w:fldChar w:fldCharType="end"/>
      </w:r>
      <w:r w:rsidRPr="0032497E">
        <w:rPr>
          <w:rFonts w:ascii="Courier New" w:hAnsi="Courier New" w:cs="Courier New"/>
          <w:color w:val="000000"/>
          <w:szCs w:val="20"/>
          <w:lang w:val="en-US"/>
        </w:rPr>
        <w:t xml:space="preserve">.ListLabel </w:t>
      </w:r>
      <w:r w:rsidRPr="0032497E">
        <w:rPr>
          <w:rFonts w:ascii="Courier New" w:hAnsi="Courier New" w:cs="Courier New"/>
          <w:color w:val="7F0055"/>
          <w:szCs w:val="20"/>
          <w:lang w:val="en-US"/>
        </w:rPr>
        <w:t>FROM</w:t>
      </w:r>
      <w:r w:rsidRPr="0032497E">
        <w:rPr>
          <w:rFonts w:ascii="Courier New" w:hAnsi="Courier New" w:cs="Courier New"/>
          <w:color w:val="000000"/>
          <w:szCs w:val="20"/>
          <w:lang w:val="en-US"/>
        </w:rPr>
        <w:t xml:space="preserve"> </w:t>
      </w:r>
      <w:r w:rsidRPr="0032497E">
        <w:rPr>
          <w:rFonts w:ascii="Courier New" w:hAnsi="Courier New" w:cs="Courier New"/>
          <w:color w:val="7F0055"/>
          <w:szCs w:val="20"/>
          <w:lang w:val="en-US"/>
        </w:rPr>
        <w:t>ASSEMBLY</w:t>
      </w:r>
      <w:r w:rsidRPr="0032497E">
        <w:rPr>
          <w:rFonts w:ascii="Courier New" w:hAnsi="Courier New" w:cs="Courier New"/>
          <w:color w:val="000000"/>
          <w:szCs w:val="20"/>
          <w:lang w:val="en-US"/>
        </w:rPr>
        <w:t>.</w:t>
      </w:r>
    </w:p>
    <w:p w14:paraId="2C6C20B5" w14:textId="77777777" w:rsidR="008469D5" w:rsidRPr="0032497E" w:rsidRDefault="008469D5" w:rsidP="008469D5">
      <w:pPr>
        <w:adjustRightInd w:val="0"/>
        <w:rPr>
          <w:rFonts w:ascii="Courier New" w:hAnsi="Courier New" w:cs="Courier New"/>
          <w:szCs w:val="20"/>
          <w:lang w:val="en-US"/>
        </w:rPr>
      </w:pPr>
      <w:r w:rsidRPr="0032497E">
        <w:rPr>
          <w:rFonts w:ascii="Courier New" w:hAnsi="Courier New" w:cs="Courier New"/>
          <w:color w:val="7F0055"/>
          <w:szCs w:val="20"/>
          <w:lang w:val="en-US"/>
        </w:rPr>
        <w:t>USING</w:t>
      </w:r>
      <w:r w:rsidRPr="0032497E">
        <w:rPr>
          <w:rFonts w:ascii="Courier New" w:hAnsi="Courier New" w:cs="Courier New"/>
          <w:color w:val="000000"/>
          <w:szCs w:val="20"/>
          <w:lang w:val="en-US"/>
        </w:rPr>
        <w:t xml:space="preserve"> ListLabelDemo.Sports2000ServiceAdapter </w:t>
      </w:r>
      <w:r w:rsidRPr="0032497E">
        <w:rPr>
          <w:rFonts w:ascii="Courier New" w:hAnsi="Courier New" w:cs="Courier New"/>
          <w:color w:val="7F0055"/>
          <w:szCs w:val="20"/>
          <w:lang w:val="en-US"/>
        </w:rPr>
        <w:t>FROM</w:t>
      </w:r>
      <w:r w:rsidRPr="0032497E">
        <w:rPr>
          <w:rFonts w:ascii="Courier New" w:hAnsi="Courier New" w:cs="Courier New"/>
          <w:color w:val="000000"/>
          <w:szCs w:val="20"/>
          <w:lang w:val="en-US"/>
        </w:rPr>
        <w:t xml:space="preserve"> </w:t>
      </w:r>
      <w:r w:rsidRPr="0032497E">
        <w:rPr>
          <w:rFonts w:ascii="Courier New" w:hAnsi="Courier New" w:cs="Courier New"/>
          <w:color w:val="7F0055"/>
          <w:szCs w:val="20"/>
          <w:lang w:val="en-US"/>
        </w:rPr>
        <w:t>PROPATH</w:t>
      </w:r>
      <w:r w:rsidRPr="0032497E">
        <w:rPr>
          <w:rFonts w:ascii="Courier New" w:hAnsi="Courier New" w:cs="Courier New"/>
          <w:color w:val="000000"/>
          <w:szCs w:val="20"/>
          <w:lang w:val="en-US"/>
        </w:rPr>
        <w:t>.</w:t>
      </w:r>
    </w:p>
    <w:p w14:paraId="4B2F8609" w14:textId="77777777" w:rsidR="008469D5" w:rsidRPr="0032497E" w:rsidRDefault="008469D5" w:rsidP="008469D5">
      <w:pPr>
        <w:adjustRightInd w:val="0"/>
        <w:rPr>
          <w:rFonts w:ascii="Courier New" w:hAnsi="Courier New" w:cs="Courier New"/>
          <w:szCs w:val="20"/>
          <w:lang w:val="en-US"/>
        </w:rPr>
      </w:pPr>
    </w:p>
    <w:p w14:paraId="7935EFA4" w14:textId="77777777" w:rsidR="008469D5" w:rsidRPr="0032497E" w:rsidRDefault="008469D5" w:rsidP="008469D5">
      <w:pPr>
        <w:adjustRightInd w:val="0"/>
        <w:rPr>
          <w:rFonts w:ascii="Courier New" w:hAnsi="Courier New" w:cs="Courier New"/>
          <w:szCs w:val="20"/>
          <w:lang w:val="en-US"/>
        </w:rPr>
      </w:pPr>
      <w:r w:rsidRPr="0032497E">
        <w:rPr>
          <w:rFonts w:ascii="Courier New" w:hAnsi="Courier New" w:cs="Courier New"/>
          <w:color w:val="7F0055"/>
          <w:szCs w:val="20"/>
          <w:lang w:val="en-US"/>
        </w:rPr>
        <w:t>DEFINE</w:t>
      </w:r>
      <w:r w:rsidRPr="0032497E">
        <w:rPr>
          <w:rFonts w:ascii="Courier New" w:hAnsi="Courier New" w:cs="Courier New"/>
          <w:color w:val="000000"/>
          <w:szCs w:val="20"/>
          <w:lang w:val="en-US"/>
        </w:rPr>
        <w:t xml:space="preserve"> </w:t>
      </w:r>
      <w:r w:rsidRPr="0032497E">
        <w:rPr>
          <w:rFonts w:ascii="Courier New" w:hAnsi="Courier New" w:cs="Courier New"/>
          <w:color w:val="7F0055"/>
          <w:szCs w:val="20"/>
          <w:lang w:val="en-US"/>
        </w:rPr>
        <w:t>VARIABLE</w:t>
      </w:r>
      <w:r w:rsidRPr="0032497E">
        <w:rPr>
          <w:rFonts w:ascii="Courier New" w:hAnsi="Courier New" w:cs="Courier New"/>
          <w:color w:val="000000"/>
          <w:szCs w:val="20"/>
          <w:lang w:val="en-US"/>
        </w:rPr>
        <w:t xml:space="preserve"> oProvider       </w:t>
      </w:r>
      <w:r w:rsidRPr="0032497E">
        <w:rPr>
          <w:rFonts w:ascii="Courier New" w:hAnsi="Courier New" w:cs="Courier New"/>
          <w:color w:val="7F0055"/>
          <w:szCs w:val="20"/>
          <w:lang w:val="en-US"/>
        </w:rPr>
        <w:t>AS</w:t>
      </w:r>
      <w:r w:rsidRPr="0032497E">
        <w:rPr>
          <w:rFonts w:ascii="Courier New" w:hAnsi="Courier New" w:cs="Courier New"/>
          <w:color w:val="000000"/>
          <w:szCs w:val="20"/>
          <w:lang w:val="en-US"/>
        </w:rPr>
        <w:t xml:space="preserve"> OpenEdgeDataProvider     </w:t>
      </w:r>
      <w:r w:rsidRPr="0032497E">
        <w:rPr>
          <w:rFonts w:ascii="Courier New" w:hAnsi="Courier New" w:cs="Courier New"/>
          <w:color w:val="7F0055"/>
          <w:szCs w:val="20"/>
          <w:lang w:val="en-US"/>
        </w:rPr>
        <w:t>NO-UNDO</w:t>
      </w:r>
      <w:r w:rsidRPr="0032497E">
        <w:rPr>
          <w:rFonts w:ascii="Courier New" w:hAnsi="Courier New" w:cs="Courier New"/>
          <w:color w:val="000000"/>
          <w:szCs w:val="20"/>
          <w:lang w:val="en-US"/>
        </w:rPr>
        <w:t>.</w:t>
      </w:r>
    </w:p>
    <w:p w14:paraId="253767C2" w14:textId="77777777" w:rsidR="008469D5" w:rsidRPr="0032497E" w:rsidRDefault="008469D5" w:rsidP="008469D5">
      <w:pPr>
        <w:adjustRightInd w:val="0"/>
        <w:rPr>
          <w:rFonts w:ascii="Courier New" w:hAnsi="Courier New" w:cs="Courier New"/>
          <w:szCs w:val="20"/>
          <w:lang w:val="en-US"/>
        </w:rPr>
      </w:pPr>
      <w:r w:rsidRPr="0032497E">
        <w:rPr>
          <w:rFonts w:ascii="Courier New" w:hAnsi="Courier New" w:cs="Courier New"/>
          <w:color w:val="7F0055"/>
          <w:szCs w:val="20"/>
          <w:lang w:val="en-US"/>
        </w:rPr>
        <w:t>DEFINE</w:t>
      </w:r>
      <w:r w:rsidRPr="0032497E">
        <w:rPr>
          <w:rFonts w:ascii="Courier New" w:hAnsi="Courier New" w:cs="Courier New"/>
          <w:color w:val="000000"/>
          <w:szCs w:val="20"/>
          <w:lang w:val="en-US"/>
        </w:rPr>
        <w:t xml:space="preserve"> </w:t>
      </w:r>
      <w:r w:rsidRPr="0032497E">
        <w:rPr>
          <w:rFonts w:ascii="Courier New" w:hAnsi="Courier New" w:cs="Courier New"/>
          <w:color w:val="7F0055"/>
          <w:szCs w:val="20"/>
          <w:lang w:val="en-US"/>
        </w:rPr>
        <w:t>VARIABLE</w:t>
      </w:r>
      <w:r w:rsidRPr="0032497E">
        <w:rPr>
          <w:rFonts w:ascii="Courier New" w:hAnsi="Courier New" w:cs="Courier New"/>
          <w:color w:val="000000"/>
          <w:szCs w:val="20"/>
          <w:lang w:val="en-US"/>
        </w:rPr>
        <w:t xml:space="preserve"> oLL             </w:t>
      </w:r>
      <w:r w:rsidRPr="0032497E">
        <w:rPr>
          <w:rFonts w:ascii="Courier New" w:hAnsi="Courier New" w:cs="Courier New"/>
          <w:color w:val="7F0055"/>
          <w:szCs w:val="20"/>
          <w:lang w:val="en-US"/>
        </w:rPr>
        <w:t>AS</w:t>
      </w:r>
      <w:r w:rsidRPr="0032497E">
        <w:rPr>
          <w:rFonts w:ascii="Courier New" w:hAnsi="Courier New" w:cs="Courier New"/>
          <w:color w:val="000000"/>
          <w:szCs w:val="20"/>
          <w:lang w:val="en-US"/>
        </w:rPr>
        <w:t xml:space="preserve"> ListLabel                </w:t>
      </w:r>
      <w:r w:rsidRPr="0032497E">
        <w:rPr>
          <w:rFonts w:ascii="Courier New" w:hAnsi="Courier New" w:cs="Courier New"/>
          <w:color w:val="7F0055"/>
          <w:szCs w:val="20"/>
          <w:lang w:val="en-US"/>
        </w:rPr>
        <w:t>NO-UNDO</w:t>
      </w:r>
      <w:r w:rsidRPr="0032497E">
        <w:rPr>
          <w:rFonts w:ascii="Courier New" w:hAnsi="Courier New" w:cs="Courier New"/>
          <w:color w:val="000000"/>
          <w:szCs w:val="20"/>
          <w:lang w:val="en-US"/>
        </w:rPr>
        <w:t>.</w:t>
      </w:r>
    </w:p>
    <w:p w14:paraId="599436A5" w14:textId="77777777" w:rsidR="008469D5" w:rsidRPr="0032497E" w:rsidRDefault="008469D5" w:rsidP="008469D5">
      <w:pPr>
        <w:adjustRightInd w:val="0"/>
        <w:rPr>
          <w:rFonts w:ascii="Courier New" w:hAnsi="Courier New" w:cs="Courier New"/>
          <w:szCs w:val="20"/>
          <w:lang w:val="en-US"/>
        </w:rPr>
      </w:pPr>
      <w:r w:rsidRPr="0032497E">
        <w:rPr>
          <w:rFonts w:ascii="Courier New" w:hAnsi="Courier New" w:cs="Courier New"/>
          <w:color w:val="7F0055"/>
          <w:szCs w:val="20"/>
          <w:lang w:val="en-US"/>
        </w:rPr>
        <w:t>DEFINE</w:t>
      </w:r>
      <w:r w:rsidRPr="0032497E">
        <w:rPr>
          <w:rFonts w:ascii="Courier New" w:hAnsi="Courier New" w:cs="Courier New"/>
          <w:color w:val="000000"/>
          <w:szCs w:val="20"/>
          <w:lang w:val="en-US"/>
        </w:rPr>
        <w:t xml:space="preserve"> </w:t>
      </w:r>
      <w:r w:rsidRPr="0032497E">
        <w:rPr>
          <w:rFonts w:ascii="Courier New" w:hAnsi="Courier New" w:cs="Courier New"/>
          <w:color w:val="7F0055"/>
          <w:szCs w:val="20"/>
          <w:lang w:val="en-US"/>
        </w:rPr>
        <w:t>VARIABLE</w:t>
      </w:r>
      <w:r w:rsidRPr="0032497E">
        <w:rPr>
          <w:rFonts w:ascii="Courier New" w:hAnsi="Courier New" w:cs="Courier New"/>
          <w:color w:val="000000"/>
          <w:szCs w:val="20"/>
          <w:lang w:val="en-US"/>
        </w:rPr>
        <w:t xml:space="preserve"> oServiceAdapter </w:t>
      </w:r>
      <w:r w:rsidRPr="0032497E">
        <w:rPr>
          <w:rFonts w:ascii="Courier New" w:hAnsi="Courier New" w:cs="Courier New"/>
          <w:color w:val="7F0055"/>
          <w:szCs w:val="20"/>
          <w:lang w:val="en-US"/>
        </w:rPr>
        <w:t>AS</w:t>
      </w:r>
      <w:r w:rsidRPr="0032497E">
        <w:rPr>
          <w:rFonts w:ascii="Courier New" w:hAnsi="Courier New" w:cs="Courier New"/>
          <w:color w:val="000000"/>
          <w:szCs w:val="20"/>
          <w:lang w:val="en-US"/>
        </w:rPr>
        <w:t xml:space="preserve"> Sports2000ServiceAdapter </w:t>
      </w:r>
      <w:r w:rsidRPr="0032497E">
        <w:rPr>
          <w:rFonts w:ascii="Courier New" w:hAnsi="Courier New" w:cs="Courier New"/>
          <w:color w:val="7F0055"/>
          <w:szCs w:val="20"/>
          <w:lang w:val="en-US"/>
        </w:rPr>
        <w:t>NO-UNDO</w:t>
      </w:r>
      <w:r w:rsidRPr="0032497E">
        <w:rPr>
          <w:rFonts w:ascii="Courier New" w:hAnsi="Courier New" w:cs="Courier New"/>
          <w:color w:val="000000"/>
          <w:szCs w:val="20"/>
          <w:lang w:val="en-US"/>
        </w:rPr>
        <w:t>.</w:t>
      </w:r>
    </w:p>
    <w:p w14:paraId="2601487C" w14:textId="77777777" w:rsidR="008469D5" w:rsidRPr="0032497E" w:rsidRDefault="008469D5" w:rsidP="008469D5">
      <w:pPr>
        <w:adjustRightInd w:val="0"/>
        <w:rPr>
          <w:rFonts w:ascii="Courier New" w:hAnsi="Courier New" w:cs="Courier New"/>
          <w:szCs w:val="20"/>
          <w:lang w:val="en-US"/>
        </w:rPr>
      </w:pPr>
    </w:p>
    <w:p w14:paraId="1A469025" w14:textId="77777777" w:rsidR="008469D5" w:rsidRPr="0032497E" w:rsidRDefault="008469D5" w:rsidP="008469D5">
      <w:pPr>
        <w:adjustRightInd w:val="0"/>
        <w:rPr>
          <w:rFonts w:ascii="Courier New" w:hAnsi="Courier New" w:cs="Courier New"/>
          <w:szCs w:val="20"/>
          <w:lang w:val="en-US"/>
        </w:rPr>
      </w:pPr>
      <w:r w:rsidRPr="0032497E">
        <w:rPr>
          <w:rFonts w:ascii="Courier New" w:hAnsi="Courier New" w:cs="Courier New"/>
          <w:color w:val="000000"/>
          <w:szCs w:val="20"/>
          <w:lang w:val="en-US"/>
        </w:rPr>
        <w:t xml:space="preserve">oProvider = </w:t>
      </w:r>
      <w:r w:rsidRPr="0032497E">
        <w:rPr>
          <w:rFonts w:ascii="Courier New" w:hAnsi="Courier New" w:cs="Courier New"/>
          <w:color w:val="7F0055"/>
          <w:szCs w:val="20"/>
          <w:lang w:val="en-US"/>
        </w:rPr>
        <w:t>NEW</w:t>
      </w:r>
      <w:r w:rsidRPr="0032497E">
        <w:rPr>
          <w:rFonts w:ascii="Courier New" w:hAnsi="Courier New" w:cs="Courier New"/>
          <w:color w:val="000000"/>
          <w:szCs w:val="20"/>
          <w:lang w:val="en-US"/>
        </w:rPr>
        <w:t xml:space="preserve"> </w:t>
      </w:r>
      <w:proofErr w:type="gramStart"/>
      <w:r w:rsidRPr="0032497E">
        <w:rPr>
          <w:rFonts w:ascii="Courier New" w:hAnsi="Courier New" w:cs="Courier New"/>
          <w:color w:val="000000"/>
          <w:szCs w:val="20"/>
          <w:lang w:val="en-US"/>
        </w:rPr>
        <w:t>OpenEdgeDataProvider(</w:t>
      </w:r>
      <w:proofErr w:type="gramEnd"/>
      <w:r w:rsidRPr="0032497E">
        <w:rPr>
          <w:rFonts w:ascii="Courier New" w:hAnsi="Courier New" w:cs="Courier New"/>
          <w:color w:val="000000"/>
          <w:szCs w:val="20"/>
          <w:lang w:val="en-US"/>
        </w:rPr>
        <w:t>).</w:t>
      </w:r>
    </w:p>
    <w:p w14:paraId="20149FC7" w14:textId="77777777" w:rsidR="008469D5" w:rsidRPr="0032497E" w:rsidRDefault="008469D5" w:rsidP="008469D5">
      <w:pPr>
        <w:adjustRightInd w:val="0"/>
        <w:rPr>
          <w:rFonts w:ascii="Courier New" w:hAnsi="Courier New" w:cs="Courier New"/>
          <w:szCs w:val="20"/>
          <w:lang w:val="en-US"/>
        </w:rPr>
      </w:pPr>
      <w:r w:rsidRPr="0032497E">
        <w:rPr>
          <w:rFonts w:ascii="Courier New" w:hAnsi="Courier New" w:cs="Courier New"/>
          <w:color w:val="000000"/>
          <w:szCs w:val="20"/>
          <w:lang w:val="en-US"/>
        </w:rPr>
        <w:t xml:space="preserve">oServiceAdapter = </w:t>
      </w:r>
      <w:r w:rsidRPr="0032497E">
        <w:rPr>
          <w:rFonts w:ascii="Courier New" w:hAnsi="Courier New" w:cs="Courier New"/>
          <w:color w:val="7F0055"/>
          <w:szCs w:val="20"/>
          <w:lang w:val="en-US"/>
        </w:rPr>
        <w:t>NEW</w:t>
      </w:r>
      <w:r w:rsidRPr="0032497E">
        <w:rPr>
          <w:rFonts w:ascii="Courier New" w:hAnsi="Courier New" w:cs="Courier New"/>
          <w:color w:val="000000"/>
          <w:szCs w:val="20"/>
          <w:lang w:val="en-US"/>
        </w:rPr>
        <w:t xml:space="preserve"> Sports2000</w:t>
      </w:r>
      <w:proofErr w:type="gramStart"/>
      <w:r w:rsidRPr="0032497E">
        <w:rPr>
          <w:rFonts w:ascii="Courier New" w:hAnsi="Courier New" w:cs="Courier New"/>
          <w:color w:val="000000"/>
          <w:szCs w:val="20"/>
          <w:lang w:val="en-US"/>
        </w:rPr>
        <w:t>ServiceAdapter(</w:t>
      </w:r>
      <w:proofErr w:type="gramEnd"/>
      <w:r w:rsidRPr="0032497E">
        <w:rPr>
          <w:rFonts w:ascii="Courier New" w:hAnsi="Courier New" w:cs="Courier New"/>
          <w:color w:val="000000"/>
          <w:szCs w:val="20"/>
          <w:lang w:val="en-US"/>
        </w:rPr>
        <w:t>).</w:t>
      </w:r>
    </w:p>
    <w:p w14:paraId="524261F2" w14:textId="77777777" w:rsidR="008469D5" w:rsidRPr="0032497E" w:rsidRDefault="008469D5" w:rsidP="008469D5">
      <w:pPr>
        <w:adjustRightInd w:val="0"/>
        <w:rPr>
          <w:rFonts w:ascii="Courier New" w:hAnsi="Courier New" w:cs="Courier New"/>
          <w:szCs w:val="20"/>
          <w:lang w:val="en-US"/>
        </w:rPr>
      </w:pPr>
      <w:r w:rsidRPr="0032497E">
        <w:rPr>
          <w:rFonts w:ascii="Courier New" w:hAnsi="Courier New" w:cs="Courier New"/>
          <w:color w:val="000000"/>
          <w:szCs w:val="20"/>
          <w:lang w:val="en-US"/>
        </w:rPr>
        <w:t xml:space="preserve">oLL = </w:t>
      </w:r>
      <w:r w:rsidRPr="0032497E">
        <w:rPr>
          <w:rFonts w:ascii="Courier New" w:hAnsi="Courier New" w:cs="Courier New"/>
          <w:color w:val="7F0055"/>
          <w:szCs w:val="20"/>
          <w:lang w:val="en-US"/>
        </w:rPr>
        <w:t>NEW</w:t>
      </w:r>
      <w:r w:rsidRPr="0032497E">
        <w:rPr>
          <w:rFonts w:ascii="Courier New" w:hAnsi="Courier New" w:cs="Courier New"/>
          <w:color w:val="000000"/>
          <w:szCs w:val="20"/>
          <w:lang w:val="en-US"/>
        </w:rPr>
        <w:t xml:space="preserve"> </w:t>
      </w:r>
      <w:proofErr w:type="gramStart"/>
      <w:r w:rsidRPr="0032497E">
        <w:rPr>
          <w:rFonts w:ascii="Courier New" w:hAnsi="Courier New" w:cs="Courier New"/>
          <w:color w:val="000000"/>
          <w:szCs w:val="20"/>
          <w:lang w:val="en-US"/>
        </w:rPr>
        <w:t>ListLabel(</w:t>
      </w:r>
      <w:proofErr w:type="gramEnd"/>
      <w:r w:rsidRPr="0032497E">
        <w:rPr>
          <w:rFonts w:ascii="Courier New" w:hAnsi="Courier New" w:cs="Courier New"/>
          <w:color w:val="000000"/>
          <w:szCs w:val="20"/>
          <w:lang w:val="en-US"/>
        </w:rPr>
        <w:t>).</w:t>
      </w:r>
    </w:p>
    <w:p w14:paraId="57B453C9" w14:textId="77777777" w:rsidR="008469D5" w:rsidRPr="0032497E" w:rsidRDefault="008469D5" w:rsidP="008469D5">
      <w:pPr>
        <w:adjustRightInd w:val="0"/>
        <w:rPr>
          <w:rFonts w:ascii="Courier New" w:hAnsi="Courier New" w:cs="Courier New"/>
          <w:szCs w:val="20"/>
          <w:lang w:val="en-US"/>
        </w:rPr>
      </w:pPr>
    </w:p>
    <w:p w14:paraId="3BFF1BD0" w14:textId="77777777" w:rsidR="008469D5" w:rsidRPr="0032497E" w:rsidRDefault="008469D5" w:rsidP="008469D5">
      <w:pPr>
        <w:adjustRightInd w:val="0"/>
        <w:rPr>
          <w:rFonts w:ascii="Courier New" w:hAnsi="Courier New" w:cs="Courier New"/>
          <w:szCs w:val="20"/>
          <w:lang w:val="en-US"/>
        </w:rPr>
      </w:pPr>
      <w:r w:rsidRPr="0032497E">
        <w:rPr>
          <w:rFonts w:ascii="Courier New" w:hAnsi="Courier New" w:cs="Courier New"/>
          <w:color w:val="3F7F5F"/>
          <w:szCs w:val="20"/>
          <w:lang w:val="en-US"/>
        </w:rPr>
        <w:t>/* Get the schema */</w:t>
      </w:r>
    </w:p>
    <w:p w14:paraId="44DAD394" w14:textId="77777777" w:rsidR="008469D5" w:rsidRPr="0032497E" w:rsidRDefault="008469D5" w:rsidP="008469D5">
      <w:pPr>
        <w:adjustRightInd w:val="0"/>
        <w:rPr>
          <w:rFonts w:ascii="Courier New" w:hAnsi="Courier New" w:cs="Courier New"/>
          <w:szCs w:val="20"/>
          <w:lang w:val="en-US"/>
        </w:rPr>
      </w:pPr>
      <w:proofErr w:type="gramStart"/>
      <w:r w:rsidRPr="0032497E">
        <w:rPr>
          <w:rFonts w:ascii="Courier New" w:hAnsi="Courier New" w:cs="Courier New"/>
          <w:color w:val="000000"/>
          <w:szCs w:val="20"/>
          <w:lang w:val="en-US"/>
        </w:rPr>
        <w:t>oProvider:ServiceAdapter</w:t>
      </w:r>
      <w:proofErr w:type="gramEnd"/>
      <w:r w:rsidRPr="0032497E">
        <w:rPr>
          <w:rFonts w:ascii="Courier New" w:hAnsi="Courier New" w:cs="Courier New"/>
          <w:color w:val="000000"/>
          <w:szCs w:val="20"/>
          <w:lang w:val="en-US"/>
        </w:rPr>
        <w:t xml:space="preserve"> = oServiceAdapter.</w:t>
      </w:r>
    </w:p>
    <w:p w14:paraId="19F3A684" w14:textId="67A0DC6A" w:rsidR="008469D5" w:rsidRPr="0032497E" w:rsidRDefault="008469D5" w:rsidP="008469D5">
      <w:pPr>
        <w:adjustRightInd w:val="0"/>
        <w:rPr>
          <w:rFonts w:ascii="Courier New" w:hAnsi="Courier New" w:cs="Courier New"/>
          <w:szCs w:val="20"/>
          <w:lang w:val="en-US"/>
        </w:rPr>
      </w:pPr>
      <w:proofErr w:type="gramStart"/>
      <w:r w:rsidRPr="0032497E">
        <w:rPr>
          <w:rFonts w:ascii="Courier New" w:hAnsi="Courier New" w:cs="Courier New"/>
          <w:color w:val="000000"/>
          <w:szCs w:val="20"/>
          <w:lang w:val="en-US"/>
        </w:rPr>
        <w:t>oProvider:ServiceName</w:t>
      </w:r>
      <w:proofErr w:type="gramEnd"/>
      <w:r w:rsidRPr="0032497E">
        <w:rPr>
          <w:rFonts w:ascii="Courier New" w:hAnsi="Courier New" w:cs="Courier New"/>
          <w:color w:val="000000"/>
          <w:szCs w:val="20"/>
          <w:lang w:val="en-US"/>
        </w:rPr>
        <w:t xml:space="preserve">    = </w:t>
      </w:r>
      <w:r w:rsidR="00052A8B">
        <w:rPr>
          <w:rFonts w:ascii="Courier New" w:hAnsi="Courier New" w:cs="Courier New"/>
          <w:color w:val="2A00FF"/>
          <w:szCs w:val="20"/>
          <w:lang w:val="en-US"/>
        </w:rPr>
        <w:t>"</w:t>
      </w:r>
      <w:r w:rsidRPr="0032497E">
        <w:rPr>
          <w:rFonts w:ascii="Courier New" w:hAnsi="Courier New" w:cs="Courier New"/>
          <w:color w:val="2A00FF"/>
          <w:szCs w:val="20"/>
          <w:lang w:val="en-US"/>
        </w:rPr>
        <w:t>ListLabelDemo.Sports2000Service</w:t>
      </w:r>
      <w:r w:rsidR="00052A8B">
        <w:rPr>
          <w:rFonts w:ascii="Courier New" w:hAnsi="Courier New" w:cs="Courier New"/>
          <w:color w:val="2A00FF"/>
          <w:szCs w:val="20"/>
          <w:lang w:val="en-US"/>
        </w:rPr>
        <w:t>"</w:t>
      </w:r>
      <w:r w:rsidRPr="0032497E">
        <w:rPr>
          <w:rFonts w:ascii="Courier New" w:hAnsi="Courier New" w:cs="Courier New"/>
          <w:color w:val="000000"/>
          <w:szCs w:val="20"/>
          <w:lang w:val="en-US"/>
        </w:rPr>
        <w:t>.</w:t>
      </w:r>
    </w:p>
    <w:p w14:paraId="3347CFF3" w14:textId="77777777" w:rsidR="008469D5" w:rsidRPr="0032497E" w:rsidRDefault="008469D5" w:rsidP="008469D5">
      <w:pPr>
        <w:adjustRightInd w:val="0"/>
        <w:rPr>
          <w:rFonts w:ascii="Courier New" w:hAnsi="Courier New" w:cs="Courier New"/>
          <w:color w:val="000000"/>
          <w:szCs w:val="20"/>
          <w:lang w:val="en-US"/>
        </w:rPr>
      </w:pPr>
      <w:proofErr w:type="gramStart"/>
      <w:r w:rsidRPr="0032497E">
        <w:rPr>
          <w:rFonts w:ascii="Courier New" w:hAnsi="Courier New" w:cs="Courier New"/>
          <w:color w:val="000000"/>
          <w:szCs w:val="20"/>
          <w:lang w:val="en-US"/>
        </w:rPr>
        <w:t>oProvider:</w:t>
      </w:r>
      <w:r w:rsidRPr="0032497E">
        <w:rPr>
          <w:rFonts w:ascii="Courier New" w:hAnsi="Courier New" w:cs="Courier New"/>
          <w:color w:val="7F0055"/>
          <w:szCs w:val="20"/>
          <w:lang w:val="en-US"/>
        </w:rPr>
        <w:t>Initialize</w:t>
      </w:r>
      <w:proofErr w:type="gramEnd"/>
      <w:r w:rsidRPr="0032497E">
        <w:rPr>
          <w:rFonts w:ascii="Courier New" w:hAnsi="Courier New" w:cs="Courier New"/>
          <w:color w:val="000000"/>
          <w:szCs w:val="20"/>
          <w:lang w:val="en-US"/>
        </w:rPr>
        <w:t>().</w:t>
      </w:r>
    </w:p>
    <w:p w14:paraId="65016761" w14:textId="77777777" w:rsidR="008469D5" w:rsidRPr="0032497E" w:rsidRDefault="008469D5" w:rsidP="008469D5">
      <w:pPr>
        <w:adjustRightInd w:val="0"/>
        <w:rPr>
          <w:rFonts w:ascii="Courier New" w:hAnsi="Courier New" w:cs="Courier New"/>
          <w:szCs w:val="20"/>
          <w:lang w:val="en-US"/>
        </w:rPr>
      </w:pPr>
    </w:p>
    <w:p w14:paraId="01E7E6BC" w14:textId="77777777" w:rsidR="008469D5" w:rsidRPr="0032497E" w:rsidRDefault="008469D5" w:rsidP="008469D5">
      <w:pPr>
        <w:adjustRightInd w:val="0"/>
        <w:rPr>
          <w:rFonts w:ascii="Courier New" w:hAnsi="Courier New" w:cs="Courier New"/>
          <w:szCs w:val="20"/>
          <w:lang w:val="en-US"/>
        </w:rPr>
      </w:pPr>
      <w:r w:rsidRPr="0032497E">
        <w:rPr>
          <w:rFonts w:ascii="Courier New" w:hAnsi="Courier New" w:cs="Courier New"/>
          <w:color w:val="3F7F5F"/>
          <w:szCs w:val="20"/>
          <w:lang w:val="en-US"/>
        </w:rPr>
        <w:t>/* Optional: Limit designer queries */</w:t>
      </w:r>
    </w:p>
    <w:p w14:paraId="388B5C64" w14:textId="77777777" w:rsidR="008469D5" w:rsidRPr="0032497E" w:rsidRDefault="008469D5" w:rsidP="008469D5">
      <w:pPr>
        <w:adjustRightInd w:val="0"/>
        <w:rPr>
          <w:rFonts w:ascii="Courier New" w:hAnsi="Courier New" w:cs="Courier New"/>
          <w:szCs w:val="20"/>
          <w:lang w:val="en-US"/>
        </w:rPr>
      </w:pPr>
      <w:proofErr w:type="gramStart"/>
      <w:r w:rsidRPr="0032497E">
        <w:rPr>
          <w:rFonts w:ascii="Courier New" w:hAnsi="Courier New" w:cs="Courier New"/>
          <w:color w:val="000000"/>
          <w:szCs w:val="20"/>
          <w:lang w:val="en-US"/>
        </w:rPr>
        <w:t>oProvider:MaxRows</w:t>
      </w:r>
      <w:proofErr w:type="gramEnd"/>
      <w:r w:rsidRPr="0032497E">
        <w:rPr>
          <w:rFonts w:ascii="Courier New" w:hAnsi="Courier New" w:cs="Courier New"/>
          <w:color w:val="000000"/>
          <w:szCs w:val="20"/>
          <w:lang w:val="en-US"/>
        </w:rPr>
        <w:t xml:space="preserve"> = </w:t>
      </w:r>
      <w:r w:rsidRPr="0032497E">
        <w:rPr>
          <w:rFonts w:ascii="Courier New" w:hAnsi="Courier New" w:cs="Courier New"/>
          <w:color w:val="2A00FF"/>
          <w:szCs w:val="20"/>
          <w:lang w:val="en-US"/>
        </w:rPr>
        <w:t>50</w:t>
      </w:r>
      <w:r w:rsidRPr="0032497E">
        <w:rPr>
          <w:rFonts w:ascii="Courier New" w:hAnsi="Courier New" w:cs="Courier New"/>
          <w:color w:val="000000"/>
          <w:szCs w:val="20"/>
          <w:lang w:val="en-US"/>
        </w:rPr>
        <w:t>.</w:t>
      </w:r>
    </w:p>
    <w:p w14:paraId="5564349B" w14:textId="77777777" w:rsidR="008469D5" w:rsidRPr="0032497E" w:rsidRDefault="008469D5" w:rsidP="008469D5">
      <w:pPr>
        <w:adjustRightInd w:val="0"/>
        <w:rPr>
          <w:rFonts w:ascii="Courier New" w:hAnsi="Courier New" w:cs="Courier New"/>
          <w:szCs w:val="20"/>
          <w:lang w:val="en-US"/>
        </w:rPr>
      </w:pPr>
    </w:p>
    <w:p w14:paraId="00430BB5" w14:textId="77777777" w:rsidR="008469D5" w:rsidRPr="0032497E" w:rsidRDefault="008469D5" w:rsidP="008469D5">
      <w:pPr>
        <w:adjustRightInd w:val="0"/>
        <w:rPr>
          <w:rFonts w:ascii="Courier New" w:hAnsi="Courier New" w:cs="Courier New"/>
          <w:szCs w:val="20"/>
          <w:lang w:val="en-US"/>
        </w:rPr>
      </w:pPr>
      <w:r w:rsidRPr="0032497E">
        <w:rPr>
          <w:rFonts w:ascii="Courier New" w:hAnsi="Courier New" w:cs="Courier New"/>
          <w:color w:val="3F7F5F"/>
          <w:szCs w:val="20"/>
          <w:lang w:val="en-US"/>
        </w:rPr>
        <w:t>/* Optional: Limit the size of the schema, if you already know the master table */</w:t>
      </w:r>
    </w:p>
    <w:p w14:paraId="2724D9B9" w14:textId="68022A9C" w:rsidR="008469D5" w:rsidRPr="0032497E" w:rsidRDefault="008469D5" w:rsidP="008469D5">
      <w:pPr>
        <w:adjustRightInd w:val="0"/>
        <w:rPr>
          <w:rFonts w:ascii="Courier New" w:hAnsi="Courier New" w:cs="Courier New"/>
          <w:szCs w:val="20"/>
          <w:lang w:val="en-US"/>
        </w:rPr>
      </w:pPr>
      <w:proofErr w:type="gramStart"/>
      <w:r w:rsidRPr="0032497E">
        <w:rPr>
          <w:rFonts w:ascii="Courier New" w:hAnsi="Courier New" w:cs="Courier New"/>
          <w:color w:val="000000"/>
          <w:szCs w:val="20"/>
          <w:lang w:val="en-US"/>
        </w:rPr>
        <w:t>oLL:DataMember</w:t>
      </w:r>
      <w:proofErr w:type="gramEnd"/>
      <w:r w:rsidRPr="0032497E">
        <w:rPr>
          <w:rFonts w:ascii="Courier New" w:hAnsi="Courier New" w:cs="Courier New"/>
          <w:color w:val="000000"/>
          <w:szCs w:val="20"/>
          <w:lang w:val="en-US"/>
        </w:rPr>
        <w:t xml:space="preserve"> = </w:t>
      </w:r>
      <w:r w:rsidR="00052A8B">
        <w:rPr>
          <w:rFonts w:ascii="Courier New" w:hAnsi="Courier New" w:cs="Courier New"/>
          <w:color w:val="2A00FF"/>
          <w:szCs w:val="20"/>
          <w:lang w:val="en-US"/>
        </w:rPr>
        <w:t>"</w:t>
      </w:r>
      <w:r w:rsidRPr="0032497E">
        <w:rPr>
          <w:rFonts w:ascii="Courier New" w:hAnsi="Courier New" w:cs="Courier New"/>
          <w:color w:val="2A00FF"/>
          <w:szCs w:val="20"/>
          <w:lang w:val="en-US"/>
        </w:rPr>
        <w:t>Order</w:t>
      </w:r>
      <w:r w:rsidR="00052A8B">
        <w:rPr>
          <w:rFonts w:ascii="Courier New" w:hAnsi="Courier New" w:cs="Courier New"/>
          <w:color w:val="2A00FF"/>
          <w:szCs w:val="20"/>
          <w:lang w:val="en-US"/>
        </w:rPr>
        <w:t>"</w:t>
      </w:r>
      <w:r w:rsidRPr="0032497E">
        <w:rPr>
          <w:rFonts w:ascii="Courier New" w:hAnsi="Courier New" w:cs="Courier New"/>
          <w:color w:val="000000"/>
          <w:szCs w:val="20"/>
          <w:lang w:val="en-US"/>
        </w:rPr>
        <w:t>.</w:t>
      </w:r>
    </w:p>
    <w:p w14:paraId="4BC1662D" w14:textId="77777777" w:rsidR="008469D5" w:rsidRPr="0032497E" w:rsidRDefault="008469D5" w:rsidP="008469D5">
      <w:pPr>
        <w:adjustRightInd w:val="0"/>
        <w:rPr>
          <w:rFonts w:ascii="Courier New" w:hAnsi="Courier New" w:cs="Courier New"/>
          <w:szCs w:val="20"/>
          <w:lang w:val="en-US"/>
        </w:rPr>
      </w:pPr>
    </w:p>
    <w:p w14:paraId="557997A6" w14:textId="77777777" w:rsidR="008469D5" w:rsidRPr="0032497E" w:rsidRDefault="008469D5" w:rsidP="008469D5">
      <w:pPr>
        <w:adjustRightInd w:val="0"/>
        <w:rPr>
          <w:rFonts w:ascii="Courier New" w:hAnsi="Courier New" w:cs="Courier New"/>
          <w:szCs w:val="20"/>
          <w:lang w:val="en-US"/>
        </w:rPr>
      </w:pPr>
      <w:proofErr w:type="gramStart"/>
      <w:r w:rsidRPr="0032497E">
        <w:rPr>
          <w:rFonts w:ascii="Courier New" w:hAnsi="Courier New" w:cs="Courier New"/>
          <w:color w:val="000000"/>
          <w:szCs w:val="20"/>
          <w:lang w:val="en-US"/>
        </w:rPr>
        <w:t>oLL:DataSource</w:t>
      </w:r>
      <w:proofErr w:type="gramEnd"/>
      <w:r w:rsidRPr="0032497E">
        <w:rPr>
          <w:rFonts w:ascii="Courier New" w:hAnsi="Courier New" w:cs="Courier New"/>
          <w:color w:val="000000"/>
          <w:szCs w:val="20"/>
          <w:lang w:val="en-US"/>
        </w:rPr>
        <w:t xml:space="preserve">     = oProvider.</w:t>
      </w:r>
    </w:p>
    <w:p w14:paraId="34BBAA33" w14:textId="77777777" w:rsidR="008469D5" w:rsidRPr="0032497E" w:rsidRDefault="008469D5" w:rsidP="008469D5">
      <w:pPr>
        <w:adjustRightInd w:val="0"/>
        <w:rPr>
          <w:rFonts w:ascii="Courier New" w:hAnsi="Courier New" w:cs="Courier New"/>
          <w:szCs w:val="20"/>
          <w:lang w:val="en-US"/>
        </w:rPr>
      </w:pPr>
      <w:proofErr w:type="gramStart"/>
      <w:r w:rsidRPr="0032497E">
        <w:rPr>
          <w:rFonts w:ascii="Courier New" w:hAnsi="Courier New" w:cs="Courier New"/>
          <w:color w:val="000000"/>
          <w:szCs w:val="20"/>
          <w:lang w:val="en-US"/>
        </w:rPr>
        <w:t>oLL:ForceSingleThread</w:t>
      </w:r>
      <w:proofErr w:type="gramEnd"/>
      <w:r w:rsidRPr="0032497E">
        <w:rPr>
          <w:rFonts w:ascii="Courier New" w:hAnsi="Courier New" w:cs="Courier New"/>
          <w:color w:val="000000"/>
          <w:szCs w:val="20"/>
          <w:lang w:val="en-US"/>
        </w:rPr>
        <w:t xml:space="preserve"> = </w:t>
      </w:r>
      <w:r w:rsidRPr="0032497E">
        <w:rPr>
          <w:rFonts w:ascii="Courier New" w:hAnsi="Courier New" w:cs="Courier New"/>
          <w:color w:val="CD3A3A"/>
          <w:szCs w:val="20"/>
          <w:lang w:val="en-US"/>
        </w:rPr>
        <w:t>TRUE</w:t>
      </w:r>
      <w:r w:rsidRPr="0032497E">
        <w:rPr>
          <w:rFonts w:ascii="Courier New" w:hAnsi="Courier New" w:cs="Courier New"/>
          <w:color w:val="000000"/>
          <w:szCs w:val="20"/>
          <w:lang w:val="en-US"/>
        </w:rPr>
        <w:t>.</w:t>
      </w:r>
    </w:p>
    <w:p w14:paraId="1E7D39C6" w14:textId="77777777" w:rsidR="008469D5" w:rsidRPr="0032497E" w:rsidRDefault="008469D5" w:rsidP="008469D5">
      <w:pPr>
        <w:adjustRightInd w:val="0"/>
        <w:rPr>
          <w:rFonts w:ascii="Courier New" w:hAnsi="Courier New" w:cs="Courier New"/>
          <w:szCs w:val="20"/>
          <w:lang w:val="en-US"/>
        </w:rPr>
      </w:pPr>
      <w:proofErr w:type="gramStart"/>
      <w:r w:rsidRPr="0032497E">
        <w:rPr>
          <w:rFonts w:ascii="Courier New" w:hAnsi="Courier New" w:cs="Courier New"/>
          <w:color w:val="000000"/>
          <w:szCs w:val="20"/>
          <w:lang w:val="en-US"/>
        </w:rPr>
        <w:t>oLL:Design</w:t>
      </w:r>
      <w:proofErr w:type="gramEnd"/>
      <w:r w:rsidRPr="0032497E">
        <w:rPr>
          <w:rFonts w:ascii="Courier New" w:hAnsi="Courier New" w:cs="Courier New"/>
          <w:color w:val="000000"/>
          <w:szCs w:val="20"/>
          <w:lang w:val="en-US"/>
        </w:rPr>
        <w:t>().</w:t>
      </w:r>
    </w:p>
    <w:p w14:paraId="451E3333" w14:textId="77777777" w:rsidR="008469D5" w:rsidRPr="0032497E" w:rsidRDefault="008469D5" w:rsidP="008469D5">
      <w:pPr>
        <w:adjustRightInd w:val="0"/>
        <w:rPr>
          <w:rFonts w:ascii="Courier New" w:hAnsi="Courier New" w:cs="Courier New"/>
          <w:szCs w:val="20"/>
          <w:lang w:val="en-US"/>
        </w:rPr>
      </w:pPr>
      <w:proofErr w:type="gramStart"/>
      <w:r w:rsidRPr="0032497E">
        <w:rPr>
          <w:rFonts w:ascii="Courier New" w:hAnsi="Courier New" w:cs="Courier New"/>
          <w:color w:val="000000"/>
          <w:szCs w:val="20"/>
          <w:lang w:val="en-US"/>
        </w:rPr>
        <w:t>oLL:Dispose</w:t>
      </w:r>
      <w:proofErr w:type="gramEnd"/>
      <w:r w:rsidRPr="0032497E">
        <w:rPr>
          <w:rFonts w:ascii="Courier New" w:hAnsi="Courier New" w:cs="Courier New"/>
          <w:color w:val="000000"/>
          <w:szCs w:val="20"/>
          <w:lang w:val="en-US"/>
        </w:rPr>
        <w:t>().</w:t>
      </w:r>
    </w:p>
    <w:p w14:paraId="329F164D" w14:textId="77777777" w:rsidR="008469D5" w:rsidRPr="0032497E" w:rsidRDefault="008469D5" w:rsidP="008469D5">
      <w:pPr>
        <w:rPr>
          <w:lang w:val="en-US"/>
        </w:rPr>
      </w:pPr>
    </w:p>
    <w:p w14:paraId="1C275B98" w14:textId="77777777" w:rsidR="008469D5" w:rsidRPr="0032497E" w:rsidRDefault="008469D5" w:rsidP="008469D5">
      <w:pPr>
        <w:rPr>
          <w:lang w:val="en-US"/>
        </w:rPr>
      </w:pPr>
      <w:r w:rsidRPr="0032497E">
        <w:rPr>
          <w:lang w:val="en-US"/>
        </w:rPr>
        <w:t xml:space="preserve">This starts the List &amp; Label Designer and you have access to your entire database. </w:t>
      </w:r>
    </w:p>
    <w:p w14:paraId="2CF1A4F8" w14:textId="77777777" w:rsidR="008469D5" w:rsidRPr="0032497E" w:rsidRDefault="008469D5" w:rsidP="008469D5">
      <w:pPr>
        <w:rPr>
          <w:lang w:val="en-US"/>
        </w:rPr>
      </w:pPr>
    </w:p>
    <w:p w14:paraId="4D529443" w14:textId="28D7FAFC" w:rsidR="008469D5" w:rsidRPr="0032497E" w:rsidRDefault="008469D5" w:rsidP="008469D5">
      <w:pPr>
        <w:rPr>
          <w:lang w:val="en-US"/>
        </w:rPr>
      </w:pPr>
      <w:r w:rsidRPr="0032497E">
        <w:rPr>
          <w:lang w:val="en-US"/>
        </w:rPr>
        <w:t>It</w:t>
      </w:r>
      <w:r w:rsidR="002501DE" w:rsidRPr="0032497E">
        <w:rPr>
          <w:lang w:val="en-US"/>
        </w:rPr>
        <w:t>'</w:t>
      </w:r>
      <w:r w:rsidRPr="0032497E">
        <w:rPr>
          <w:lang w:val="en-US"/>
        </w:rPr>
        <w:t xml:space="preserve">s recommended to set the MaxRows property if you are running the designer. This limits queries in the designer preview and your service only returns a maximum of MaxRows rows. </w:t>
      </w:r>
    </w:p>
    <w:p w14:paraId="740EA3D5" w14:textId="77777777" w:rsidR="008469D5" w:rsidRPr="0032497E" w:rsidRDefault="008469D5" w:rsidP="008469D5">
      <w:pPr>
        <w:rPr>
          <w:lang w:val="en-US"/>
        </w:rPr>
      </w:pPr>
      <w:r w:rsidRPr="0032497E">
        <w:rPr>
          <w:lang w:val="en-US"/>
        </w:rPr>
        <w:t xml:space="preserve"> </w:t>
      </w:r>
    </w:p>
    <w:p w14:paraId="70B005E2" w14:textId="77777777" w:rsidR="008469D5" w:rsidRPr="0032497E" w:rsidRDefault="008469D5" w:rsidP="008469D5">
      <w:pPr>
        <w:rPr>
          <w:lang w:val="en-US"/>
        </w:rPr>
      </w:pPr>
      <w:r w:rsidRPr="0032497E">
        <w:rPr>
          <w:lang w:val="en-US"/>
        </w:rPr>
        <w:t>If you already know the Master Table for your report then you can also set the DataMember for List &amp; Label. List &amp; Label then limits the schema to this table and all other tables having relations to this table.</w:t>
      </w:r>
    </w:p>
    <w:p w14:paraId="2BDE9156" w14:textId="77777777" w:rsidR="008469D5" w:rsidRPr="0032497E" w:rsidRDefault="008469D5" w:rsidP="008469D5">
      <w:pPr>
        <w:rPr>
          <w:lang w:val="en-US"/>
        </w:rPr>
      </w:pPr>
    </w:p>
    <w:p w14:paraId="147A48D1" w14:textId="77777777" w:rsidR="008469D5" w:rsidRPr="0032497E" w:rsidRDefault="008469D5" w:rsidP="008469D5">
      <w:pPr>
        <w:rPr>
          <w:lang w:val="en-US"/>
        </w:rPr>
      </w:pPr>
    </w:p>
    <w:p w14:paraId="324832B9" w14:textId="77777777" w:rsidR="008469D5" w:rsidRPr="0032497E" w:rsidRDefault="008469D5" w:rsidP="008469D5">
      <w:pPr>
        <w:rPr>
          <w:lang w:val="en-US"/>
        </w:rPr>
      </w:pPr>
      <w:r w:rsidRPr="0032497E">
        <w:rPr>
          <w:noProof/>
          <w:lang w:val="en-US"/>
        </w:rPr>
        <w:lastRenderedPageBreak/>
        <w:drawing>
          <wp:inline distT="0" distB="0" distL="0" distR="0" wp14:anchorId="57ABF938" wp14:editId="7B84CD54">
            <wp:extent cx="5759450" cy="40595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4059555"/>
                    </a:xfrm>
                    <a:prstGeom prst="rect">
                      <a:avLst/>
                    </a:prstGeom>
                  </pic:spPr>
                </pic:pic>
              </a:graphicData>
            </a:graphic>
          </wp:inline>
        </w:drawing>
      </w:r>
    </w:p>
    <w:p w14:paraId="16CEB0E9" w14:textId="77777777" w:rsidR="008469D5" w:rsidRPr="0032497E" w:rsidRDefault="008469D5" w:rsidP="008469D5">
      <w:pPr>
        <w:rPr>
          <w:lang w:val="en-US"/>
        </w:rPr>
      </w:pPr>
    </w:p>
    <w:p w14:paraId="12659BFC" w14:textId="77777777" w:rsidR="008469D5" w:rsidRPr="0032497E" w:rsidRDefault="008469D5" w:rsidP="008469D5">
      <w:pPr>
        <w:rPr>
          <w:lang w:val="en-US"/>
        </w:rPr>
      </w:pPr>
      <w:r w:rsidRPr="0032497E">
        <w:rPr>
          <w:lang w:val="en-US"/>
        </w:rPr>
        <w:t>Sports2000 Service in the designer.</w:t>
      </w:r>
    </w:p>
    <w:p w14:paraId="5F1DD502" w14:textId="77777777" w:rsidR="008469D5" w:rsidRPr="0032497E" w:rsidRDefault="008469D5" w:rsidP="008469D5">
      <w:pPr>
        <w:rPr>
          <w:lang w:val="en-US"/>
        </w:rPr>
      </w:pPr>
      <w:r w:rsidRPr="0032497E">
        <w:rPr>
          <w:lang w:val="en-US"/>
        </w:rPr>
        <w:br w:type="page"/>
      </w:r>
    </w:p>
    <w:p w14:paraId="16818BFD" w14:textId="77777777" w:rsidR="008469D5" w:rsidRPr="0032497E" w:rsidRDefault="008469D5" w:rsidP="008469D5">
      <w:pPr>
        <w:pStyle w:val="berschrift2"/>
        <w:keepLines w:val="0"/>
        <w:widowControl/>
        <w:numPr>
          <w:ilvl w:val="1"/>
          <w:numId w:val="0"/>
        </w:numPr>
        <w:tabs>
          <w:tab w:val="num" w:pos="576"/>
        </w:tabs>
        <w:autoSpaceDE/>
        <w:autoSpaceDN/>
        <w:spacing w:before="240" w:after="60" w:line="240" w:lineRule="auto"/>
        <w:ind w:left="576" w:hanging="576"/>
      </w:pPr>
      <w:bookmarkStart w:id="20" w:name="_Toc138950041"/>
      <w:bookmarkStart w:id="21" w:name="_Toc140591419"/>
      <w:r w:rsidRPr="0032497E">
        <w:lastRenderedPageBreak/>
        <w:t>Dataset Services</w:t>
      </w:r>
      <w:bookmarkEnd w:id="20"/>
      <w:bookmarkEnd w:id="21"/>
    </w:p>
    <w:p w14:paraId="02E42FB9" w14:textId="77777777" w:rsidR="008469D5" w:rsidRPr="0032497E" w:rsidRDefault="008469D5" w:rsidP="008469D5">
      <w:pPr>
        <w:rPr>
          <w:lang w:val="en-US"/>
        </w:rPr>
      </w:pPr>
      <w:r w:rsidRPr="0032497E">
        <w:rPr>
          <w:lang w:val="en-US"/>
        </w:rPr>
        <w:t>Dataset services behave like database services accept they are working with in-memory data. You can use these services to pass data from business entities or other client objects.  All you need to have is a dataset handle. If you just have a temp-table then create a dataset around it (can be dynamic).</w:t>
      </w:r>
    </w:p>
    <w:p w14:paraId="07077246" w14:textId="77777777" w:rsidR="008469D5" w:rsidRPr="0032497E" w:rsidRDefault="008469D5" w:rsidP="008469D5">
      <w:pPr>
        <w:rPr>
          <w:lang w:val="en-US"/>
        </w:rPr>
      </w:pPr>
    </w:p>
    <w:p w14:paraId="43B7A566" w14:textId="77777777" w:rsidR="008469D5" w:rsidRPr="0032497E" w:rsidRDefault="008469D5" w:rsidP="008469D5">
      <w:pPr>
        <w:rPr>
          <w:lang w:val="en-US"/>
        </w:rPr>
      </w:pPr>
      <w:r w:rsidRPr="0032497E">
        <w:rPr>
          <w:lang w:val="en-US"/>
        </w:rPr>
        <w:t xml:space="preserve">There is a general dataset wrapper class </w:t>
      </w:r>
      <w:proofErr w:type="gramStart"/>
      <w:r w:rsidRPr="0032497E">
        <w:rPr>
          <w:lang w:val="en-US"/>
        </w:rPr>
        <w:t>ListLabel.OpenEdgeAdapter.OpenEdgeDatasetService</w:t>
      </w:r>
      <w:proofErr w:type="gramEnd"/>
      <w:r w:rsidRPr="0032497E">
        <w:rPr>
          <w:lang w:val="en-US"/>
        </w:rPr>
        <w:t>. This class inherits from OpenEdgeService and implements IServiceAdapter.</w:t>
      </w:r>
    </w:p>
    <w:p w14:paraId="77510CD7" w14:textId="77777777" w:rsidR="008469D5" w:rsidRPr="0032497E" w:rsidRDefault="008469D5" w:rsidP="008469D5">
      <w:pPr>
        <w:rPr>
          <w:lang w:val="en-US"/>
        </w:rPr>
      </w:pPr>
    </w:p>
    <w:p w14:paraId="7B667A01" w14:textId="77777777" w:rsidR="008469D5" w:rsidRPr="0032497E" w:rsidRDefault="008469D5" w:rsidP="008469D5">
      <w:pPr>
        <w:rPr>
          <w:lang w:val="en-US"/>
        </w:rPr>
      </w:pPr>
      <w:r w:rsidRPr="0032497E">
        <w:rPr>
          <w:lang w:val="en-US"/>
        </w:rPr>
        <w:t>Here is a sample. It looks a bit different but is easy to use.</w:t>
      </w:r>
    </w:p>
    <w:p w14:paraId="256379C4" w14:textId="77777777" w:rsidR="008469D5" w:rsidRPr="0032497E" w:rsidRDefault="008469D5" w:rsidP="008469D5">
      <w:pPr>
        <w:rPr>
          <w:lang w:val="en-US"/>
        </w:rPr>
      </w:pPr>
    </w:p>
    <w:p w14:paraId="7443225A" w14:textId="77777777" w:rsidR="008469D5" w:rsidRPr="0032497E" w:rsidRDefault="008469D5" w:rsidP="008469D5">
      <w:pPr>
        <w:rPr>
          <w:lang w:val="en-US"/>
        </w:rPr>
      </w:pPr>
      <w:r w:rsidRPr="0032497E">
        <w:rPr>
          <w:noProof/>
          <w:lang w:val="en-US"/>
        </w:rPr>
        <w:drawing>
          <wp:inline distT="0" distB="0" distL="0" distR="0" wp14:anchorId="30C6169D" wp14:editId="3A5E4BB1">
            <wp:extent cx="5496692" cy="5839640"/>
            <wp:effectExtent l="0" t="0" r="889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96692" cy="5839640"/>
                    </a:xfrm>
                    <a:prstGeom prst="rect">
                      <a:avLst/>
                    </a:prstGeom>
                  </pic:spPr>
                </pic:pic>
              </a:graphicData>
            </a:graphic>
          </wp:inline>
        </w:drawing>
      </w:r>
    </w:p>
    <w:p w14:paraId="4E89C1D8" w14:textId="77777777" w:rsidR="008469D5" w:rsidRPr="0032497E" w:rsidRDefault="008469D5" w:rsidP="008469D5">
      <w:pPr>
        <w:rPr>
          <w:lang w:val="en-US"/>
        </w:rPr>
      </w:pPr>
      <w:r w:rsidRPr="0032497E">
        <w:rPr>
          <w:lang w:val="en-US"/>
        </w:rPr>
        <w:br w:type="page"/>
      </w:r>
    </w:p>
    <w:p w14:paraId="15DE4BB8" w14:textId="77777777" w:rsidR="008469D5" w:rsidRPr="0032497E" w:rsidRDefault="008469D5" w:rsidP="008469D5">
      <w:pPr>
        <w:pStyle w:val="berschrift2"/>
        <w:keepLines w:val="0"/>
        <w:widowControl/>
        <w:numPr>
          <w:ilvl w:val="1"/>
          <w:numId w:val="0"/>
        </w:numPr>
        <w:tabs>
          <w:tab w:val="num" w:pos="576"/>
        </w:tabs>
        <w:autoSpaceDE/>
        <w:autoSpaceDN/>
        <w:spacing w:before="240" w:after="60" w:line="240" w:lineRule="auto"/>
        <w:ind w:left="576" w:hanging="576"/>
      </w:pPr>
      <w:bookmarkStart w:id="22" w:name="_Toc138950042"/>
      <w:bookmarkStart w:id="23" w:name="_Toc140591420"/>
      <w:r w:rsidRPr="0032497E">
        <w:lastRenderedPageBreak/>
        <w:t>ABL Demo Application</w:t>
      </w:r>
      <w:bookmarkEnd w:id="22"/>
      <w:bookmarkEnd w:id="23"/>
    </w:p>
    <w:p w14:paraId="0C0B99EE" w14:textId="77777777" w:rsidR="008469D5" w:rsidRPr="0032497E" w:rsidRDefault="008469D5" w:rsidP="008469D5">
      <w:pPr>
        <w:rPr>
          <w:lang w:val="en-US"/>
        </w:rPr>
      </w:pPr>
      <w:r w:rsidRPr="0032497E">
        <w:rPr>
          <w:lang w:val="en-US"/>
        </w:rPr>
        <w:t xml:space="preserve">The demo application is a good starting point. You can play around with the sports 2000 service or even use your own service. You may also make a copy of the demo application and change it to match your needs. </w:t>
      </w:r>
    </w:p>
    <w:p w14:paraId="341CE8E6" w14:textId="77777777" w:rsidR="008469D5" w:rsidRPr="0032497E" w:rsidRDefault="008469D5" w:rsidP="008469D5">
      <w:pPr>
        <w:tabs>
          <w:tab w:val="left" w:pos="5595"/>
        </w:tabs>
        <w:rPr>
          <w:lang w:val="en-US"/>
        </w:rPr>
      </w:pPr>
      <w:r w:rsidRPr="0032497E">
        <w:rPr>
          <w:lang w:val="en-US"/>
        </w:rPr>
        <w:tab/>
      </w:r>
    </w:p>
    <w:p w14:paraId="541F8430" w14:textId="77777777" w:rsidR="008469D5" w:rsidRPr="0032497E" w:rsidRDefault="008469D5" w:rsidP="008469D5">
      <w:pPr>
        <w:pStyle w:val="Listenabsatz"/>
        <w:widowControl/>
        <w:numPr>
          <w:ilvl w:val="0"/>
          <w:numId w:val="30"/>
        </w:numPr>
        <w:tabs>
          <w:tab w:val="left" w:pos="5595"/>
        </w:tabs>
        <w:autoSpaceDE/>
        <w:autoSpaceDN/>
        <w:spacing w:after="0"/>
        <w:contextualSpacing/>
        <w:rPr>
          <w:lang w:val="en-US"/>
        </w:rPr>
      </w:pPr>
      <w:r w:rsidRPr="0032497E">
        <w:rPr>
          <w:lang w:val="en-US"/>
        </w:rPr>
        <w:t>Create your own application from the demo.</w:t>
      </w:r>
    </w:p>
    <w:p w14:paraId="581F0DF6" w14:textId="77777777" w:rsidR="008469D5" w:rsidRPr="0032497E" w:rsidRDefault="008469D5" w:rsidP="008469D5">
      <w:pPr>
        <w:pStyle w:val="Listenabsatz"/>
        <w:widowControl/>
        <w:numPr>
          <w:ilvl w:val="0"/>
          <w:numId w:val="30"/>
        </w:numPr>
        <w:tabs>
          <w:tab w:val="left" w:pos="5595"/>
        </w:tabs>
        <w:autoSpaceDE/>
        <w:autoSpaceDN/>
        <w:spacing w:after="0"/>
        <w:contextualSpacing/>
        <w:rPr>
          <w:lang w:val="en-US"/>
        </w:rPr>
      </w:pPr>
      <w:r w:rsidRPr="0032497E">
        <w:rPr>
          <w:lang w:val="en-US"/>
        </w:rPr>
        <w:t>Create your own service adapter.</w:t>
      </w:r>
    </w:p>
    <w:p w14:paraId="3A677F1E" w14:textId="77777777" w:rsidR="008469D5" w:rsidRPr="0032497E" w:rsidRDefault="008469D5" w:rsidP="008469D5">
      <w:pPr>
        <w:pStyle w:val="Listenabsatz"/>
        <w:widowControl/>
        <w:numPr>
          <w:ilvl w:val="0"/>
          <w:numId w:val="30"/>
        </w:numPr>
        <w:tabs>
          <w:tab w:val="left" w:pos="5595"/>
        </w:tabs>
        <w:autoSpaceDE/>
        <w:autoSpaceDN/>
        <w:spacing w:after="0"/>
        <w:contextualSpacing/>
        <w:rPr>
          <w:lang w:val="en-US"/>
        </w:rPr>
      </w:pPr>
      <w:r w:rsidRPr="0032497E">
        <w:rPr>
          <w:lang w:val="en-US"/>
        </w:rPr>
        <w:t>Create your own service.</w:t>
      </w:r>
    </w:p>
    <w:p w14:paraId="2F847931" w14:textId="77777777" w:rsidR="008469D5" w:rsidRPr="0032497E" w:rsidRDefault="008469D5" w:rsidP="008469D5">
      <w:pPr>
        <w:tabs>
          <w:tab w:val="left" w:pos="5595"/>
        </w:tabs>
        <w:rPr>
          <w:lang w:val="en-US"/>
        </w:rPr>
      </w:pPr>
    </w:p>
    <w:p w14:paraId="082A17BC" w14:textId="77777777" w:rsidR="008469D5" w:rsidRPr="0032497E" w:rsidRDefault="008469D5" w:rsidP="008469D5">
      <w:pPr>
        <w:rPr>
          <w:lang w:val="en-US"/>
        </w:rPr>
      </w:pPr>
      <w:r w:rsidRPr="0032497E">
        <w:rPr>
          <w:lang w:val="en-US"/>
        </w:rPr>
        <w:t>If you decide to use List &amp; Label in combination with a single database service you already have almost everything you need to be able to design all of your documents.</w:t>
      </w:r>
    </w:p>
    <w:p w14:paraId="51DD2CFC" w14:textId="77777777" w:rsidR="008469D5" w:rsidRPr="0032497E" w:rsidRDefault="008469D5" w:rsidP="008469D5">
      <w:pPr>
        <w:rPr>
          <w:lang w:val="en-US"/>
        </w:rPr>
      </w:pPr>
    </w:p>
    <w:p w14:paraId="2D13A766" w14:textId="77777777" w:rsidR="008469D5" w:rsidRPr="0032497E" w:rsidRDefault="008469D5" w:rsidP="008469D5">
      <w:pPr>
        <w:rPr>
          <w:lang w:val="en-US"/>
        </w:rPr>
      </w:pPr>
      <w:r w:rsidRPr="0032497E">
        <w:rPr>
          <w:lang w:val="en-US"/>
        </w:rPr>
        <w:t>To start the demo either run sports2000demo.p or open the ListLabel.Sports2000DemoForm and launch it.</w:t>
      </w:r>
    </w:p>
    <w:p w14:paraId="6609C473" w14:textId="77777777" w:rsidR="008469D5" w:rsidRPr="0032497E" w:rsidRDefault="008469D5" w:rsidP="008469D5">
      <w:pPr>
        <w:rPr>
          <w:lang w:val="en-US"/>
        </w:rPr>
      </w:pPr>
    </w:p>
    <w:p w14:paraId="1FC26C29" w14:textId="77777777" w:rsidR="008469D5" w:rsidRPr="0032497E" w:rsidRDefault="008469D5" w:rsidP="008469D5">
      <w:pPr>
        <w:rPr>
          <w:lang w:val="en-US"/>
        </w:rPr>
      </w:pPr>
      <w:r w:rsidRPr="0032497E">
        <w:rPr>
          <w:lang w:val="en-US"/>
        </w:rPr>
        <w:t>ListLabelDemo.Sports2000DemoForm</w:t>
      </w:r>
    </w:p>
    <w:p w14:paraId="00BC2875" w14:textId="77777777" w:rsidR="008469D5" w:rsidRPr="0032497E" w:rsidRDefault="008469D5" w:rsidP="008469D5">
      <w:pPr>
        <w:rPr>
          <w:lang w:val="en-US"/>
        </w:rPr>
      </w:pPr>
    </w:p>
    <w:p w14:paraId="4D68AF86" w14:textId="77777777" w:rsidR="008469D5" w:rsidRPr="0032497E" w:rsidRDefault="008469D5" w:rsidP="008469D5">
      <w:pPr>
        <w:rPr>
          <w:lang w:val="en-US"/>
        </w:rPr>
      </w:pPr>
      <w:r w:rsidRPr="0032497E">
        <w:rPr>
          <w:noProof/>
          <w:lang w:val="en-US"/>
        </w:rPr>
        <w:drawing>
          <wp:inline distT="0" distB="0" distL="0" distR="0" wp14:anchorId="4E8AAA27" wp14:editId="38AE86BD">
            <wp:extent cx="3219450" cy="35623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19450" cy="3562350"/>
                    </a:xfrm>
                    <a:prstGeom prst="rect">
                      <a:avLst/>
                    </a:prstGeom>
                  </pic:spPr>
                </pic:pic>
              </a:graphicData>
            </a:graphic>
          </wp:inline>
        </w:drawing>
      </w:r>
    </w:p>
    <w:p w14:paraId="4422892A" w14:textId="77777777" w:rsidR="008469D5" w:rsidRPr="0032497E" w:rsidRDefault="008469D5" w:rsidP="008469D5">
      <w:pPr>
        <w:rPr>
          <w:lang w:val="en-US"/>
        </w:rPr>
      </w:pPr>
    </w:p>
    <w:p w14:paraId="7BF4DB42" w14:textId="77777777" w:rsidR="008469D5" w:rsidRPr="0032497E" w:rsidRDefault="008469D5" w:rsidP="008469D5">
      <w:pPr>
        <w:pStyle w:val="Listenabsatz"/>
        <w:widowControl/>
        <w:numPr>
          <w:ilvl w:val="0"/>
          <w:numId w:val="31"/>
        </w:numPr>
        <w:autoSpaceDE/>
        <w:autoSpaceDN/>
        <w:spacing w:after="0"/>
        <w:contextualSpacing/>
        <w:rPr>
          <w:lang w:val="en-US"/>
        </w:rPr>
      </w:pPr>
      <w:r w:rsidRPr="0032497E">
        <w:rPr>
          <w:lang w:val="en-US"/>
        </w:rPr>
        <w:t>Type: LL project type</w:t>
      </w:r>
    </w:p>
    <w:p w14:paraId="7B8C6C5B" w14:textId="77777777" w:rsidR="008469D5" w:rsidRPr="0032497E" w:rsidRDefault="008469D5" w:rsidP="008469D5">
      <w:pPr>
        <w:pStyle w:val="Listenabsatz"/>
        <w:widowControl/>
        <w:numPr>
          <w:ilvl w:val="0"/>
          <w:numId w:val="31"/>
        </w:numPr>
        <w:autoSpaceDE/>
        <w:autoSpaceDN/>
        <w:spacing w:after="0"/>
        <w:contextualSpacing/>
        <w:rPr>
          <w:lang w:val="en-US"/>
        </w:rPr>
      </w:pPr>
      <w:r w:rsidRPr="0032497E">
        <w:rPr>
          <w:lang w:val="en-US"/>
        </w:rPr>
        <w:t>View: Use a view defined by your service. If empty then the entire schema is used.</w:t>
      </w:r>
    </w:p>
    <w:p w14:paraId="5525E927" w14:textId="77777777" w:rsidR="008469D5" w:rsidRPr="0032497E" w:rsidRDefault="008469D5" w:rsidP="008469D5">
      <w:pPr>
        <w:pStyle w:val="Listenabsatz"/>
        <w:widowControl/>
        <w:numPr>
          <w:ilvl w:val="0"/>
          <w:numId w:val="31"/>
        </w:numPr>
        <w:autoSpaceDE/>
        <w:autoSpaceDN/>
        <w:spacing w:after="0"/>
        <w:contextualSpacing/>
        <w:rPr>
          <w:lang w:val="en-US"/>
        </w:rPr>
      </w:pPr>
      <w:r w:rsidRPr="0032497E">
        <w:rPr>
          <w:lang w:val="en-US"/>
        </w:rPr>
        <w:t xml:space="preserve">Master Table: You can select a master table from the full schema or the view. List &amp; Label then automatically limits the tables to those being related to the master table.  </w:t>
      </w:r>
    </w:p>
    <w:p w14:paraId="2A6E4E04" w14:textId="77777777" w:rsidR="008469D5" w:rsidRPr="0032497E" w:rsidRDefault="008469D5" w:rsidP="008469D5">
      <w:pPr>
        <w:pStyle w:val="Listenabsatz"/>
        <w:widowControl/>
        <w:numPr>
          <w:ilvl w:val="0"/>
          <w:numId w:val="31"/>
        </w:numPr>
        <w:autoSpaceDE/>
        <w:autoSpaceDN/>
        <w:spacing w:after="0"/>
        <w:contextualSpacing/>
        <w:rPr>
          <w:lang w:val="en-US"/>
        </w:rPr>
      </w:pPr>
      <w:r w:rsidRPr="0032497E">
        <w:rPr>
          <w:lang w:val="en-US"/>
        </w:rPr>
        <w:t>Use Appserver: Use the appserver connection defined in the service adapter.</w:t>
      </w:r>
    </w:p>
    <w:p w14:paraId="64B3C8EA" w14:textId="00279028" w:rsidR="008469D5" w:rsidRPr="0032497E" w:rsidRDefault="008469D5" w:rsidP="008469D5">
      <w:pPr>
        <w:pStyle w:val="Listenabsatz"/>
        <w:widowControl/>
        <w:numPr>
          <w:ilvl w:val="0"/>
          <w:numId w:val="31"/>
        </w:numPr>
        <w:autoSpaceDE/>
        <w:autoSpaceDN/>
        <w:spacing w:after="0"/>
        <w:contextualSpacing/>
        <w:rPr>
          <w:lang w:val="en-US"/>
        </w:rPr>
      </w:pPr>
      <w:r w:rsidRPr="0032497E">
        <w:rPr>
          <w:lang w:val="en-US"/>
        </w:rPr>
        <w:t>Use Invariant Culture: If your App Server session doesn</w:t>
      </w:r>
      <w:r w:rsidR="002501DE" w:rsidRPr="0032497E">
        <w:rPr>
          <w:lang w:val="en-US"/>
        </w:rPr>
        <w:t>'</w:t>
      </w:r>
      <w:r w:rsidRPr="0032497E">
        <w:rPr>
          <w:lang w:val="en-US"/>
        </w:rPr>
        <w:t>t match the client</w:t>
      </w:r>
      <w:r w:rsidR="002501DE" w:rsidRPr="0032497E">
        <w:rPr>
          <w:lang w:val="en-US"/>
        </w:rPr>
        <w:t>'</w:t>
      </w:r>
      <w:r w:rsidRPr="0032497E">
        <w:rPr>
          <w:lang w:val="en-US"/>
        </w:rPr>
        <w:t xml:space="preserve">s settings for numeric format and date format then use this flag. The data provider will then pass all strings in American format like </w:t>
      </w:r>
      <w:r w:rsidR="00052A8B">
        <w:rPr>
          <w:lang w:val="en-US"/>
        </w:rPr>
        <w:t>"</w:t>
      </w:r>
      <w:r w:rsidRPr="0032497E">
        <w:rPr>
          <w:lang w:val="en-US"/>
        </w:rPr>
        <w:t xml:space="preserve">47.11” and </w:t>
      </w:r>
      <w:r w:rsidR="00052A8B">
        <w:rPr>
          <w:lang w:val="en-US"/>
        </w:rPr>
        <w:t>"</w:t>
      </w:r>
      <w:r w:rsidRPr="0032497E">
        <w:rPr>
          <w:lang w:val="en-US"/>
        </w:rPr>
        <w:t>12/31/2016” and the gateway procedure will change the server session during the request.</w:t>
      </w:r>
    </w:p>
    <w:p w14:paraId="602FB490" w14:textId="77777777" w:rsidR="008469D5" w:rsidRPr="0032497E" w:rsidRDefault="008469D5" w:rsidP="008469D5">
      <w:pPr>
        <w:pStyle w:val="Listenabsatz"/>
        <w:widowControl/>
        <w:numPr>
          <w:ilvl w:val="0"/>
          <w:numId w:val="31"/>
        </w:numPr>
        <w:autoSpaceDE/>
        <w:autoSpaceDN/>
        <w:spacing w:after="0"/>
        <w:contextualSpacing/>
        <w:rPr>
          <w:lang w:val="en-US"/>
        </w:rPr>
      </w:pPr>
      <w:r w:rsidRPr="0032497E">
        <w:rPr>
          <w:lang w:val="en-US"/>
        </w:rPr>
        <w:t>Limit designer max rows. Limits queries in the service to return max rows.</w:t>
      </w:r>
    </w:p>
    <w:p w14:paraId="212EE64F" w14:textId="77777777" w:rsidR="008469D5" w:rsidRPr="0032497E" w:rsidRDefault="008469D5" w:rsidP="008469D5">
      <w:pPr>
        <w:tabs>
          <w:tab w:val="left" w:pos="2580"/>
        </w:tabs>
        <w:rPr>
          <w:lang w:val="en-US"/>
        </w:rPr>
      </w:pPr>
      <w:r w:rsidRPr="0032497E">
        <w:rPr>
          <w:lang w:val="en-US"/>
        </w:rPr>
        <w:t xml:space="preserve">  </w:t>
      </w:r>
      <w:r w:rsidRPr="0032497E">
        <w:rPr>
          <w:lang w:val="en-US"/>
        </w:rPr>
        <w:tab/>
      </w:r>
    </w:p>
    <w:p w14:paraId="1F46310E" w14:textId="7829221F" w:rsidR="008469D5" w:rsidRPr="0032497E" w:rsidRDefault="008469D5" w:rsidP="008469D5">
      <w:pPr>
        <w:pStyle w:val="berschrift2"/>
        <w:keepLines w:val="0"/>
        <w:widowControl/>
        <w:numPr>
          <w:ilvl w:val="1"/>
          <w:numId w:val="0"/>
        </w:numPr>
        <w:tabs>
          <w:tab w:val="num" w:pos="576"/>
        </w:tabs>
        <w:autoSpaceDE/>
        <w:autoSpaceDN/>
        <w:spacing w:before="240" w:after="60" w:line="240" w:lineRule="auto"/>
        <w:ind w:left="576" w:hanging="576"/>
      </w:pPr>
      <w:bookmarkStart w:id="24" w:name="_Toc138950043"/>
      <w:bookmarkStart w:id="25" w:name="_Toc140591421"/>
      <w:r w:rsidRPr="0032497E">
        <w:lastRenderedPageBreak/>
        <w:t>.NET Demo Application</w:t>
      </w:r>
      <w:bookmarkEnd w:id="24"/>
      <w:bookmarkEnd w:id="25"/>
    </w:p>
    <w:p w14:paraId="62D49D15" w14:textId="5863107F" w:rsidR="008469D5" w:rsidRPr="0032497E" w:rsidRDefault="008469D5" w:rsidP="008469D5">
      <w:pPr>
        <w:tabs>
          <w:tab w:val="left" w:pos="2580"/>
        </w:tabs>
        <w:rPr>
          <w:lang w:val="en-US"/>
        </w:rPr>
      </w:pPr>
      <w:r w:rsidRPr="0032497E">
        <w:rPr>
          <w:lang w:val="en-US"/>
        </w:rPr>
        <w:t>The .NET demo is not as complex as the ABL demo, but being able to use .NET as a client is very powerful. You may create a List &amp; Label reporting application that is easily deployed and there is no need to have an Open Edge Client installed.</w:t>
      </w:r>
    </w:p>
    <w:p w14:paraId="119B14E9" w14:textId="77777777" w:rsidR="008469D5" w:rsidRPr="0032497E" w:rsidRDefault="008469D5" w:rsidP="008469D5">
      <w:pPr>
        <w:tabs>
          <w:tab w:val="left" w:pos="2580"/>
        </w:tabs>
        <w:rPr>
          <w:lang w:val="en-US"/>
        </w:rPr>
      </w:pPr>
    </w:p>
    <w:p w14:paraId="057DDFCD" w14:textId="77777777" w:rsidR="008469D5" w:rsidRPr="0032497E" w:rsidRDefault="008469D5" w:rsidP="008469D5">
      <w:pPr>
        <w:tabs>
          <w:tab w:val="left" w:pos="2580"/>
        </w:tabs>
        <w:rPr>
          <w:lang w:val="en-US"/>
        </w:rPr>
      </w:pPr>
      <w:r w:rsidRPr="0032497E">
        <w:rPr>
          <w:noProof/>
          <w:lang w:val="en-US"/>
        </w:rPr>
        <w:drawing>
          <wp:inline distT="0" distB="0" distL="0" distR="0" wp14:anchorId="1A73E212" wp14:editId="6AB4851C">
            <wp:extent cx="3486150" cy="8858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86150" cy="885825"/>
                    </a:xfrm>
                    <a:prstGeom prst="rect">
                      <a:avLst/>
                    </a:prstGeom>
                  </pic:spPr>
                </pic:pic>
              </a:graphicData>
            </a:graphic>
          </wp:inline>
        </w:drawing>
      </w:r>
    </w:p>
    <w:p w14:paraId="48FF74F1" w14:textId="77777777" w:rsidR="008469D5" w:rsidRPr="0032497E" w:rsidRDefault="008469D5" w:rsidP="008469D5">
      <w:pPr>
        <w:tabs>
          <w:tab w:val="left" w:pos="2580"/>
        </w:tabs>
        <w:rPr>
          <w:lang w:val="en-US"/>
        </w:rPr>
      </w:pPr>
    </w:p>
    <w:p w14:paraId="0B36279B" w14:textId="7F8EC0B6" w:rsidR="008469D5" w:rsidRPr="0032497E" w:rsidRDefault="008469D5" w:rsidP="008469D5">
      <w:pPr>
        <w:tabs>
          <w:tab w:val="left" w:pos="2580"/>
        </w:tabs>
        <w:rPr>
          <w:lang w:val="en-US"/>
        </w:rPr>
      </w:pPr>
      <w:r w:rsidRPr="0032497E">
        <w:rPr>
          <w:lang w:val="en-US"/>
        </w:rPr>
        <w:t>With the settings screen, you are able to access your own app server and services very easily.</w:t>
      </w:r>
    </w:p>
    <w:p w14:paraId="228413CF" w14:textId="77777777" w:rsidR="008469D5" w:rsidRPr="0032497E" w:rsidRDefault="008469D5" w:rsidP="008469D5">
      <w:pPr>
        <w:tabs>
          <w:tab w:val="left" w:pos="2580"/>
        </w:tabs>
        <w:rPr>
          <w:lang w:val="en-US"/>
        </w:rPr>
      </w:pPr>
    </w:p>
    <w:p w14:paraId="379A27EC" w14:textId="77777777" w:rsidR="008469D5" w:rsidRPr="0032497E" w:rsidRDefault="008469D5" w:rsidP="008469D5">
      <w:pPr>
        <w:tabs>
          <w:tab w:val="left" w:pos="2580"/>
        </w:tabs>
        <w:rPr>
          <w:lang w:val="en-US"/>
        </w:rPr>
      </w:pPr>
      <w:r w:rsidRPr="0032497E">
        <w:rPr>
          <w:lang w:val="en-US"/>
        </w:rPr>
        <w:t xml:space="preserve"> </w:t>
      </w:r>
      <w:r w:rsidRPr="0032497E">
        <w:rPr>
          <w:noProof/>
          <w:lang w:val="en-US"/>
        </w:rPr>
        <w:drawing>
          <wp:inline distT="0" distB="0" distL="0" distR="0" wp14:anchorId="2A636255" wp14:editId="41C02494">
            <wp:extent cx="5000625" cy="38100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00625" cy="3810000"/>
                    </a:xfrm>
                    <a:prstGeom prst="rect">
                      <a:avLst/>
                    </a:prstGeom>
                  </pic:spPr>
                </pic:pic>
              </a:graphicData>
            </a:graphic>
          </wp:inline>
        </w:drawing>
      </w:r>
    </w:p>
    <w:p w14:paraId="2FFA4E92" w14:textId="77777777" w:rsidR="008469D5" w:rsidRPr="0032497E" w:rsidRDefault="008469D5" w:rsidP="008469D5">
      <w:pPr>
        <w:tabs>
          <w:tab w:val="left" w:pos="2580"/>
        </w:tabs>
        <w:rPr>
          <w:lang w:val="en-US"/>
        </w:rPr>
      </w:pPr>
    </w:p>
    <w:p w14:paraId="30A4F59B" w14:textId="77777777" w:rsidR="008469D5" w:rsidRPr="0032497E" w:rsidRDefault="008469D5" w:rsidP="008469D5">
      <w:pPr>
        <w:pStyle w:val="berschrift2"/>
        <w:keepLines w:val="0"/>
        <w:widowControl/>
        <w:numPr>
          <w:ilvl w:val="1"/>
          <w:numId w:val="0"/>
        </w:numPr>
        <w:tabs>
          <w:tab w:val="num" w:pos="576"/>
        </w:tabs>
        <w:autoSpaceDE/>
        <w:autoSpaceDN/>
        <w:spacing w:before="240" w:after="60" w:line="240" w:lineRule="auto"/>
        <w:ind w:left="576" w:hanging="576"/>
      </w:pPr>
      <w:bookmarkStart w:id="26" w:name="_Toc138950044"/>
      <w:bookmarkStart w:id="27" w:name="_Toc140591422"/>
      <w:r w:rsidRPr="0032497E">
        <w:t>Passing parameters to a service</w:t>
      </w:r>
      <w:bookmarkEnd w:id="26"/>
      <w:bookmarkEnd w:id="27"/>
      <w:r w:rsidRPr="0032497E">
        <w:tab/>
      </w:r>
    </w:p>
    <w:p w14:paraId="436F087C" w14:textId="77777777" w:rsidR="008469D5" w:rsidRPr="0032497E" w:rsidRDefault="008469D5" w:rsidP="008469D5">
      <w:pPr>
        <w:rPr>
          <w:lang w:val="en-US"/>
        </w:rPr>
      </w:pPr>
      <w:r w:rsidRPr="0032497E">
        <w:rPr>
          <w:lang w:val="en-US"/>
        </w:rPr>
        <w:t>A form like the demo is nice for reporting. But there are other documents like single orders. An order form knows about the order id and we have to use this as a filter for the service.</w:t>
      </w:r>
    </w:p>
    <w:p w14:paraId="15A55A56" w14:textId="77777777" w:rsidR="008469D5" w:rsidRPr="0032497E" w:rsidRDefault="008469D5" w:rsidP="008469D5">
      <w:pPr>
        <w:rPr>
          <w:lang w:val="en-US"/>
        </w:rPr>
      </w:pPr>
    </w:p>
    <w:p w14:paraId="03874E31" w14:textId="77777777" w:rsidR="008469D5" w:rsidRPr="0032497E" w:rsidRDefault="008469D5" w:rsidP="008469D5">
      <w:pPr>
        <w:rPr>
          <w:lang w:val="en-US"/>
        </w:rPr>
      </w:pPr>
      <w:r w:rsidRPr="0032497E">
        <w:rPr>
          <w:lang w:val="en-US"/>
        </w:rPr>
        <w:t>There are two different concepts to pass additional information the service:</w:t>
      </w:r>
    </w:p>
    <w:p w14:paraId="78CF6312" w14:textId="77777777" w:rsidR="008469D5" w:rsidRPr="0032497E" w:rsidRDefault="008469D5" w:rsidP="008469D5">
      <w:pPr>
        <w:pStyle w:val="Listenabsatz"/>
        <w:widowControl/>
        <w:numPr>
          <w:ilvl w:val="0"/>
          <w:numId w:val="32"/>
        </w:numPr>
        <w:autoSpaceDE/>
        <w:autoSpaceDN/>
        <w:spacing w:after="0"/>
        <w:contextualSpacing/>
        <w:rPr>
          <w:lang w:val="en-US"/>
        </w:rPr>
      </w:pPr>
      <w:r w:rsidRPr="0032497E">
        <w:rPr>
          <w:lang w:val="en-US"/>
        </w:rPr>
        <w:t>Service Parameters</w:t>
      </w:r>
    </w:p>
    <w:p w14:paraId="4718AF5C" w14:textId="77777777" w:rsidR="008469D5" w:rsidRPr="0032497E" w:rsidRDefault="008469D5" w:rsidP="008469D5">
      <w:pPr>
        <w:pStyle w:val="Listenabsatz"/>
        <w:widowControl/>
        <w:numPr>
          <w:ilvl w:val="0"/>
          <w:numId w:val="32"/>
        </w:numPr>
        <w:autoSpaceDE/>
        <w:autoSpaceDN/>
        <w:spacing w:after="0"/>
        <w:contextualSpacing/>
        <w:rPr>
          <w:lang w:val="en-US"/>
        </w:rPr>
      </w:pPr>
      <w:r w:rsidRPr="0032497E">
        <w:rPr>
          <w:lang w:val="en-US"/>
        </w:rPr>
        <w:t>Base Query Filters</w:t>
      </w:r>
    </w:p>
    <w:p w14:paraId="190C4626" w14:textId="77777777" w:rsidR="008469D5" w:rsidRPr="0032497E" w:rsidRDefault="008469D5" w:rsidP="008469D5">
      <w:pPr>
        <w:rPr>
          <w:lang w:val="en-US"/>
        </w:rPr>
      </w:pPr>
    </w:p>
    <w:p w14:paraId="06EBDE99" w14:textId="32F6FBDF" w:rsidR="008469D5" w:rsidRPr="0032497E" w:rsidRDefault="008469D5" w:rsidP="008469D5">
      <w:pPr>
        <w:rPr>
          <w:lang w:val="en-US"/>
        </w:rPr>
      </w:pPr>
      <w:r w:rsidRPr="0032497E">
        <w:rPr>
          <w:lang w:val="en-US"/>
        </w:rPr>
        <w:t>Base query filters are defined at table level within the data provider and are added to the query that</w:t>
      </w:r>
      <w:r w:rsidR="002501DE" w:rsidRPr="0032497E">
        <w:rPr>
          <w:lang w:val="en-US"/>
        </w:rPr>
        <w:t>'</w:t>
      </w:r>
      <w:r w:rsidRPr="0032497E">
        <w:rPr>
          <w:lang w:val="en-US"/>
        </w:rPr>
        <w:t xml:space="preserve">s build </w:t>
      </w:r>
      <w:r w:rsidRPr="0032497E">
        <w:rPr>
          <w:lang w:val="en-US"/>
        </w:rPr>
        <w:lastRenderedPageBreak/>
        <w:t>because of the List &amp; Label layout.</w:t>
      </w:r>
    </w:p>
    <w:p w14:paraId="21C74F4D" w14:textId="77777777" w:rsidR="008469D5" w:rsidRPr="0032497E" w:rsidRDefault="008469D5" w:rsidP="008469D5">
      <w:pPr>
        <w:rPr>
          <w:lang w:val="en-US"/>
        </w:rPr>
      </w:pPr>
    </w:p>
    <w:p w14:paraId="763A0DE4" w14:textId="77777777" w:rsidR="008469D5" w:rsidRPr="0032497E" w:rsidRDefault="008469D5" w:rsidP="008469D5">
      <w:pPr>
        <w:rPr>
          <w:lang w:val="en-US"/>
        </w:rPr>
      </w:pPr>
      <w:r w:rsidRPr="0032497E">
        <w:rPr>
          <w:lang w:val="en-US"/>
        </w:rPr>
        <w:t xml:space="preserve">Service Parameters are a construct to pass any data to the backend. An example would be something that you need to access your business entities as a service for List &amp; Label. </w:t>
      </w:r>
    </w:p>
    <w:p w14:paraId="2C33EAA0" w14:textId="77777777" w:rsidR="008469D5" w:rsidRPr="0032497E" w:rsidRDefault="008469D5" w:rsidP="008469D5">
      <w:pPr>
        <w:rPr>
          <w:lang w:val="en-US"/>
        </w:rPr>
      </w:pPr>
    </w:p>
    <w:p w14:paraId="5EBCCD45" w14:textId="77777777" w:rsidR="008469D5" w:rsidRPr="0032497E" w:rsidRDefault="008469D5" w:rsidP="008469D5">
      <w:pPr>
        <w:rPr>
          <w:lang w:val="en-US"/>
        </w:rPr>
      </w:pPr>
      <w:r w:rsidRPr="0032497E">
        <w:rPr>
          <w:lang w:val="en-US"/>
        </w:rPr>
        <w:t>The standard based on the OpenEdgeService supports Base Query Filters only, but uses Service Parameters to pass additional properties like MaxRows and UseInvariantCulture.</w:t>
      </w:r>
    </w:p>
    <w:p w14:paraId="0C1BC568" w14:textId="77777777" w:rsidR="008469D5" w:rsidRPr="0032497E" w:rsidRDefault="008469D5" w:rsidP="008469D5">
      <w:pPr>
        <w:tabs>
          <w:tab w:val="left" w:pos="2550"/>
        </w:tabs>
        <w:rPr>
          <w:lang w:val="en-US"/>
        </w:rPr>
      </w:pPr>
      <w:r w:rsidRPr="0032497E">
        <w:rPr>
          <w:lang w:val="en-US"/>
        </w:rPr>
        <w:tab/>
      </w:r>
    </w:p>
    <w:p w14:paraId="2070EB7E" w14:textId="77777777" w:rsidR="008469D5" w:rsidRPr="0032497E" w:rsidRDefault="008469D5" w:rsidP="008469D5">
      <w:pPr>
        <w:tabs>
          <w:tab w:val="left" w:pos="2550"/>
        </w:tabs>
        <w:rPr>
          <w:lang w:val="en-US"/>
        </w:rPr>
      </w:pPr>
      <w:r w:rsidRPr="0032497E">
        <w:rPr>
          <w:lang w:val="en-US"/>
        </w:rPr>
        <w:t>The following is an example to print a single order for a given OrderNum. Table Order registered as variables, OrderLine as fields.</w:t>
      </w:r>
    </w:p>
    <w:p w14:paraId="270709E8" w14:textId="77777777" w:rsidR="008469D5" w:rsidRPr="0032497E" w:rsidRDefault="008469D5" w:rsidP="008469D5">
      <w:pPr>
        <w:tabs>
          <w:tab w:val="left" w:pos="2550"/>
        </w:tabs>
        <w:rPr>
          <w:lang w:val="en-US"/>
        </w:rPr>
      </w:pPr>
    </w:p>
    <w:p w14:paraId="5413C78C" w14:textId="77777777" w:rsidR="008469D5" w:rsidRPr="0032497E" w:rsidRDefault="008469D5" w:rsidP="008469D5">
      <w:pPr>
        <w:tabs>
          <w:tab w:val="left" w:pos="1125"/>
        </w:tabs>
        <w:rPr>
          <w:lang w:val="en-US"/>
        </w:rPr>
      </w:pPr>
      <w:r w:rsidRPr="0032497E">
        <w:rPr>
          <w:lang w:val="en-US"/>
        </w:rPr>
        <w:tab/>
      </w:r>
      <w:r w:rsidRPr="0032497E">
        <w:rPr>
          <w:noProof/>
          <w:lang w:val="en-US"/>
        </w:rPr>
        <w:drawing>
          <wp:inline distT="0" distB="0" distL="0" distR="0" wp14:anchorId="03482978" wp14:editId="026BA30F">
            <wp:extent cx="5287113" cy="4296375"/>
            <wp:effectExtent l="0" t="0" r="889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87113" cy="4296375"/>
                    </a:xfrm>
                    <a:prstGeom prst="rect">
                      <a:avLst/>
                    </a:prstGeom>
                  </pic:spPr>
                </pic:pic>
              </a:graphicData>
            </a:graphic>
          </wp:inline>
        </w:drawing>
      </w:r>
    </w:p>
    <w:p w14:paraId="15DB1D87" w14:textId="77777777" w:rsidR="008469D5" w:rsidRPr="0032497E" w:rsidRDefault="008469D5" w:rsidP="008469D5">
      <w:pPr>
        <w:tabs>
          <w:tab w:val="left" w:pos="2550"/>
        </w:tabs>
        <w:rPr>
          <w:lang w:val="en-US"/>
        </w:rPr>
      </w:pPr>
    </w:p>
    <w:p w14:paraId="12088B74" w14:textId="77777777" w:rsidR="008469D5" w:rsidRPr="0032497E" w:rsidRDefault="008469D5" w:rsidP="008469D5">
      <w:pPr>
        <w:pStyle w:val="berschrift2"/>
        <w:keepLines w:val="0"/>
        <w:widowControl/>
        <w:numPr>
          <w:ilvl w:val="1"/>
          <w:numId w:val="0"/>
        </w:numPr>
        <w:tabs>
          <w:tab w:val="num" w:pos="576"/>
        </w:tabs>
        <w:autoSpaceDE/>
        <w:autoSpaceDN/>
        <w:spacing w:before="240" w:after="60" w:line="240" w:lineRule="auto"/>
        <w:ind w:left="576" w:hanging="576"/>
      </w:pPr>
      <w:bookmarkStart w:id="28" w:name="_Toc138950045"/>
      <w:bookmarkStart w:id="29" w:name="_Toc140591423"/>
      <w:r w:rsidRPr="0032497E">
        <w:t>Performance</w:t>
      </w:r>
      <w:bookmarkEnd w:id="28"/>
      <w:bookmarkEnd w:id="29"/>
    </w:p>
    <w:p w14:paraId="6CDA9896" w14:textId="77777777" w:rsidR="008469D5" w:rsidRPr="0032497E" w:rsidRDefault="008469D5" w:rsidP="008469D5">
      <w:pPr>
        <w:tabs>
          <w:tab w:val="left" w:pos="1830"/>
        </w:tabs>
        <w:rPr>
          <w:lang w:val="en-US"/>
        </w:rPr>
      </w:pPr>
      <w:r w:rsidRPr="0032497E">
        <w:rPr>
          <w:lang w:val="en-US"/>
        </w:rPr>
        <w:t>The data provider has been written to be as fast as possible. It makes use of the Used Identifiers meaning that only objects used by a design are registered for printing and that the server also only sends the required fields.</w:t>
      </w:r>
    </w:p>
    <w:p w14:paraId="191C9C38" w14:textId="77777777" w:rsidR="008469D5" w:rsidRPr="0032497E" w:rsidRDefault="008469D5" w:rsidP="008469D5">
      <w:pPr>
        <w:tabs>
          <w:tab w:val="left" w:pos="1830"/>
        </w:tabs>
        <w:rPr>
          <w:lang w:val="en-US"/>
        </w:rPr>
      </w:pPr>
    </w:p>
    <w:p w14:paraId="79A1CF35" w14:textId="77777777" w:rsidR="008469D5" w:rsidRPr="0032497E" w:rsidRDefault="008469D5" w:rsidP="008469D5">
      <w:pPr>
        <w:tabs>
          <w:tab w:val="left" w:pos="1830"/>
        </w:tabs>
        <w:rPr>
          <w:lang w:val="en-US"/>
        </w:rPr>
      </w:pPr>
      <w:r w:rsidRPr="0032497E">
        <w:rPr>
          <w:lang w:val="en-US"/>
        </w:rPr>
        <w:t>Used Foreign keys of a table are sent together with the table data and cached in the data provider until requested. Each table only requires one app server hit.</w:t>
      </w:r>
    </w:p>
    <w:p w14:paraId="4F970D4E" w14:textId="77777777" w:rsidR="008469D5" w:rsidRPr="0032497E" w:rsidRDefault="008469D5" w:rsidP="008469D5">
      <w:pPr>
        <w:tabs>
          <w:tab w:val="left" w:pos="1830"/>
        </w:tabs>
        <w:rPr>
          <w:lang w:val="en-US"/>
        </w:rPr>
      </w:pPr>
    </w:p>
    <w:p w14:paraId="70E63649" w14:textId="7A5F5794" w:rsidR="008469D5" w:rsidRPr="0032497E" w:rsidRDefault="008469D5" w:rsidP="008469D5">
      <w:pPr>
        <w:tabs>
          <w:tab w:val="left" w:pos="1830"/>
        </w:tabs>
        <w:rPr>
          <w:lang w:val="en-US"/>
        </w:rPr>
      </w:pPr>
      <w:r w:rsidRPr="0032497E">
        <w:rPr>
          <w:lang w:val="en-US"/>
        </w:rPr>
        <w:t>When a service sends its own schema to the data provider the schema doesn</w:t>
      </w:r>
      <w:r w:rsidR="002501DE" w:rsidRPr="0032497E">
        <w:rPr>
          <w:lang w:val="en-US"/>
        </w:rPr>
        <w:t>'</w:t>
      </w:r>
      <w:r w:rsidRPr="0032497E">
        <w:rPr>
          <w:lang w:val="en-US"/>
        </w:rPr>
        <w:t xml:space="preserve">t only contain definitions to </w:t>
      </w:r>
      <w:r w:rsidRPr="0032497E">
        <w:rPr>
          <w:lang w:val="en-US"/>
        </w:rPr>
        <w:lastRenderedPageBreak/>
        <w:t>register objects in List &amp; Label. There is also everything included that the data provider needs to formulate an OpenEdgeDataRequest including database table and column names. There is no need that the service builds its own schema for each request just to know what the data sources are.</w:t>
      </w:r>
    </w:p>
    <w:p w14:paraId="4ABD7D43" w14:textId="77777777" w:rsidR="008469D5" w:rsidRPr="0032497E" w:rsidRDefault="008469D5" w:rsidP="008469D5">
      <w:pPr>
        <w:tabs>
          <w:tab w:val="left" w:pos="1830"/>
        </w:tabs>
        <w:rPr>
          <w:lang w:val="en-US"/>
        </w:rPr>
      </w:pPr>
    </w:p>
    <w:p w14:paraId="627B5F29" w14:textId="0F7E9220" w:rsidR="008469D5" w:rsidRPr="0032497E" w:rsidRDefault="008469D5" w:rsidP="008469D5">
      <w:pPr>
        <w:tabs>
          <w:tab w:val="left" w:pos="1830"/>
        </w:tabs>
        <w:rPr>
          <w:lang w:val="en-US"/>
        </w:rPr>
      </w:pPr>
      <w:r w:rsidRPr="0032497E">
        <w:rPr>
          <w:lang w:val="en-US"/>
        </w:rPr>
        <w:t>But you still have to be careful how you design your layout. Let</w:t>
      </w:r>
      <w:r w:rsidR="002501DE" w:rsidRPr="0032497E">
        <w:rPr>
          <w:lang w:val="en-US"/>
        </w:rPr>
        <w:t>'</w:t>
      </w:r>
      <w:r w:rsidRPr="0032497E">
        <w:rPr>
          <w:lang w:val="en-US"/>
        </w:rPr>
        <w:t>s say you have a nested report with:</w:t>
      </w:r>
    </w:p>
    <w:p w14:paraId="31FE9059" w14:textId="77777777" w:rsidR="008469D5" w:rsidRPr="0032497E" w:rsidRDefault="008469D5" w:rsidP="008469D5">
      <w:pPr>
        <w:pStyle w:val="Listenabsatz"/>
        <w:widowControl/>
        <w:numPr>
          <w:ilvl w:val="0"/>
          <w:numId w:val="33"/>
        </w:numPr>
        <w:tabs>
          <w:tab w:val="left" w:pos="1830"/>
        </w:tabs>
        <w:autoSpaceDE/>
        <w:autoSpaceDN/>
        <w:spacing w:after="0"/>
        <w:contextualSpacing/>
        <w:rPr>
          <w:lang w:val="en-US"/>
        </w:rPr>
      </w:pPr>
      <w:r w:rsidRPr="0032497E">
        <w:rPr>
          <w:lang w:val="en-US"/>
        </w:rPr>
        <w:t>Customer</w:t>
      </w:r>
    </w:p>
    <w:p w14:paraId="0DF461C1" w14:textId="77777777" w:rsidR="008469D5" w:rsidRPr="0032497E" w:rsidRDefault="008469D5" w:rsidP="008469D5">
      <w:pPr>
        <w:pStyle w:val="Listenabsatz"/>
        <w:widowControl/>
        <w:numPr>
          <w:ilvl w:val="0"/>
          <w:numId w:val="33"/>
        </w:numPr>
        <w:tabs>
          <w:tab w:val="left" w:pos="1830"/>
        </w:tabs>
        <w:autoSpaceDE/>
        <w:autoSpaceDN/>
        <w:spacing w:after="0"/>
        <w:contextualSpacing/>
        <w:rPr>
          <w:lang w:val="en-US"/>
        </w:rPr>
      </w:pPr>
      <w:r w:rsidRPr="0032497E">
        <w:rPr>
          <w:lang w:val="en-US"/>
        </w:rPr>
        <w:t>Order of customer</w:t>
      </w:r>
    </w:p>
    <w:p w14:paraId="7356DE29" w14:textId="77777777" w:rsidR="008469D5" w:rsidRPr="0032497E" w:rsidRDefault="008469D5" w:rsidP="008469D5">
      <w:pPr>
        <w:pStyle w:val="Listenabsatz"/>
        <w:widowControl/>
        <w:numPr>
          <w:ilvl w:val="0"/>
          <w:numId w:val="33"/>
        </w:numPr>
        <w:tabs>
          <w:tab w:val="left" w:pos="1830"/>
        </w:tabs>
        <w:autoSpaceDE/>
        <w:autoSpaceDN/>
        <w:spacing w:after="0"/>
        <w:contextualSpacing/>
        <w:rPr>
          <w:lang w:val="en-US"/>
        </w:rPr>
      </w:pPr>
      <w:r w:rsidRPr="0032497E">
        <w:rPr>
          <w:lang w:val="en-US"/>
        </w:rPr>
        <w:t>OrderLine of Order, Item of OrderLine (Foreign Key)</w:t>
      </w:r>
    </w:p>
    <w:p w14:paraId="6695BBCF" w14:textId="77777777" w:rsidR="008469D5" w:rsidRPr="0032497E" w:rsidRDefault="008469D5" w:rsidP="008469D5">
      <w:pPr>
        <w:tabs>
          <w:tab w:val="left" w:pos="1830"/>
        </w:tabs>
        <w:rPr>
          <w:lang w:val="en-US"/>
        </w:rPr>
      </w:pPr>
    </w:p>
    <w:p w14:paraId="1952EA37" w14:textId="77777777" w:rsidR="008469D5" w:rsidRPr="0032497E" w:rsidRDefault="008469D5" w:rsidP="008469D5">
      <w:pPr>
        <w:tabs>
          <w:tab w:val="left" w:pos="1830"/>
        </w:tabs>
        <w:rPr>
          <w:lang w:val="en-US"/>
        </w:rPr>
      </w:pPr>
    </w:p>
    <w:p w14:paraId="1CEFF6AE" w14:textId="77777777" w:rsidR="008469D5" w:rsidRPr="0032497E" w:rsidRDefault="008469D5" w:rsidP="008469D5">
      <w:pPr>
        <w:tabs>
          <w:tab w:val="left" w:pos="1830"/>
        </w:tabs>
        <w:rPr>
          <w:lang w:val="en-US"/>
        </w:rPr>
      </w:pPr>
      <w:r w:rsidRPr="0032497E">
        <w:rPr>
          <w:lang w:val="en-US"/>
        </w:rPr>
        <w:t>Then you have 3 independent tables. List &amp; Label does the following:</w:t>
      </w:r>
    </w:p>
    <w:p w14:paraId="3CD73B9E" w14:textId="77777777" w:rsidR="008469D5" w:rsidRPr="0032497E" w:rsidRDefault="008469D5" w:rsidP="008469D5">
      <w:pPr>
        <w:pStyle w:val="Listenabsatz"/>
        <w:widowControl/>
        <w:numPr>
          <w:ilvl w:val="0"/>
          <w:numId w:val="34"/>
        </w:numPr>
        <w:tabs>
          <w:tab w:val="left" w:pos="1830"/>
        </w:tabs>
        <w:autoSpaceDE/>
        <w:autoSpaceDN/>
        <w:spacing w:after="0"/>
        <w:contextualSpacing/>
        <w:rPr>
          <w:lang w:val="en-US"/>
        </w:rPr>
      </w:pPr>
      <w:r w:rsidRPr="0032497E">
        <w:rPr>
          <w:u w:val="single"/>
          <w:lang w:val="en-US"/>
        </w:rPr>
        <w:t>Request</w:t>
      </w:r>
      <w:r w:rsidRPr="0032497E">
        <w:rPr>
          <w:lang w:val="en-US"/>
        </w:rPr>
        <w:t xml:space="preserve"> Customer.</w:t>
      </w:r>
    </w:p>
    <w:p w14:paraId="2816DE0A" w14:textId="77777777" w:rsidR="008469D5" w:rsidRPr="0032497E" w:rsidRDefault="008469D5" w:rsidP="008469D5">
      <w:pPr>
        <w:pStyle w:val="Listenabsatz"/>
        <w:widowControl/>
        <w:numPr>
          <w:ilvl w:val="0"/>
          <w:numId w:val="34"/>
        </w:numPr>
        <w:tabs>
          <w:tab w:val="left" w:pos="1830"/>
        </w:tabs>
        <w:autoSpaceDE/>
        <w:autoSpaceDN/>
        <w:spacing w:after="0"/>
        <w:contextualSpacing/>
        <w:rPr>
          <w:lang w:val="en-US"/>
        </w:rPr>
      </w:pPr>
      <w:r w:rsidRPr="0032497E">
        <w:rPr>
          <w:lang w:val="en-US"/>
        </w:rPr>
        <w:t>Foreach Customer:</w:t>
      </w:r>
    </w:p>
    <w:p w14:paraId="1050DD9C" w14:textId="77777777" w:rsidR="008469D5" w:rsidRPr="0032497E" w:rsidRDefault="008469D5" w:rsidP="008469D5">
      <w:pPr>
        <w:pStyle w:val="Listenabsatz"/>
        <w:widowControl/>
        <w:numPr>
          <w:ilvl w:val="1"/>
          <w:numId w:val="34"/>
        </w:numPr>
        <w:tabs>
          <w:tab w:val="left" w:pos="1830"/>
        </w:tabs>
        <w:autoSpaceDE/>
        <w:autoSpaceDN/>
        <w:spacing w:after="0"/>
        <w:contextualSpacing/>
        <w:rPr>
          <w:lang w:val="en-US"/>
        </w:rPr>
      </w:pPr>
      <w:r w:rsidRPr="0032497E">
        <w:rPr>
          <w:lang w:val="en-US"/>
        </w:rPr>
        <w:t>Print Customer.</w:t>
      </w:r>
    </w:p>
    <w:p w14:paraId="09525116" w14:textId="77777777" w:rsidR="008469D5" w:rsidRPr="0032497E" w:rsidRDefault="008469D5" w:rsidP="008469D5">
      <w:pPr>
        <w:pStyle w:val="Listenabsatz"/>
        <w:widowControl/>
        <w:numPr>
          <w:ilvl w:val="2"/>
          <w:numId w:val="34"/>
        </w:numPr>
        <w:tabs>
          <w:tab w:val="left" w:pos="1830"/>
        </w:tabs>
        <w:autoSpaceDE/>
        <w:autoSpaceDN/>
        <w:spacing w:after="0"/>
        <w:contextualSpacing/>
        <w:rPr>
          <w:lang w:val="en-US"/>
        </w:rPr>
      </w:pPr>
      <w:r w:rsidRPr="0032497E">
        <w:rPr>
          <w:u w:val="single"/>
          <w:lang w:val="en-US"/>
        </w:rPr>
        <w:t>Request</w:t>
      </w:r>
      <w:r w:rsidRPr="0032497E">
        <w:rPr>
          <w:lang w:val="en-US"/>
        </w:rPr>
        <w:t xml:space="preserve"> Orders of this customer.</w:t>
      </w:r>
    </w:p>
    <w:p w14:paraId="35FD814D" w14:textId="77777777" w:rsidR="008469D5" w:rsidRPr="0032497E" w:rsidRDefault="008469D5" w:rsidP="008469D5">
      <w:pPr>
        <w:pStyle w:val="Listenabsatz"/>
        <w:widowControl/>
        <w:numPr>
          <w:ilvl w:val="2"/>
          <w:numId w:val="34"/>
        </w:numPr>
        <w:tabs>
          <w:tab w:val="left" w:pos="1830"/>
        </w:tabs>
        <w:autoSpaceDE/>
        <w:autoSpaceDN/>
        <w:spacing w:after="0"/>
        <w:contextualSpacing/>
        <w:rPr>
          <w:lang w:val="en-US"/>
        </w:rPr>
      </w:pPr>
      <w:r w:rsidRPr="0032497E">
        <w:rPr>
          <w:lang w:val="en-US"/>
        </w:rPr>
        <w:t>For each Order:</w:t>
      </w:r>
    </w:p>
    <w:p w14:paraId="59562550" w14:textId="77777777" w:rsidR="008469D5" w:rsidRPr="0032497E" w:rsidRDefault="008469D5" w:rsidP="008469D5">
      <w:pPr>
        <w:pStyle w:val="Listenabsatz"/>
        <w:widowControl/>
        <w:numPr>
          <w:ilvl w:val="3"/>
          <w:numId w:val="34"/>
        </w:numPr>
        <w:tabs>
          <w:tab w:val="left" w:pos="1830"/>
        </w:tabs>
        <w:autoSpaceDE/>
        <w:autoSpaceDN/>
        <w:spacing w:after="0"/>
        <w:contextualSpacing/>
        <w:rPr>
          <w:lang w:val="en-US"/>
        </w:rPr>
      </w:pPr>
      <w:r w:rsidRPr="0032497E">
        <w:rPr>
          <w:lang w:val="en-US"/>
        </w:rPr>
        <w:t>Print Order.</w:t>
      </w:r>
    </w:p>
    <w:p w14:paraId="58E24CB2" w14:textId="77777777" w:rsidR="008469D5" w:rsidRPr="0032497E" w:rsidRDefault="008469D5" w:rsidP="008469D5">
      <w:pPr>
        <w:pStyle w:val="Listenabsatz"/>
        <w:widowControl/>
        <w:numPr>
          <w:ilvl w:val="3"/>
          <w:numId w:val="34"/>
        </w:numPr>
        <w:tabs>
          <w:tab w:val="left" w:pos="1830"/>
        </w:tabs>
        <w:autoSpaceDE/>
        <w:autoSpaceDN/>
        <w:spacing w:after="0"/>
        <w:contextualSpacing/>
        <w:rPr>
          <w:lang w:val="en-US"/>
        </w:rPr>
      </w:pPr>
      <w:r w:rsidRPr="0032497E">
        <w:rPr>
          <w:u w:val="single"/>
          <w:lang w:val="en-US"/>
        </w:rPr>
        <w:t>Request</w:t>
      </w:r>
      <w:r w:rsidRPr="0032497E">
        <w:rPr>
          <w:lang w:val="en-US"/>
        </w:rPr>
        <w:t xml:space="preserve"> OrderLines, Items of this Order.</w:t>
      </w:r>
    </w:p>
    <w:p w14:paraId="7CA5324F" w14:textId="77777777" w:rsidR="008469D5" w:rsidRPr="0032497E" w:rsidRDefault="008469D5" w:rsidP="008469D5">
      <w:pPr>
        <w:pStyle w:val="Listenabsatz"/>
        <w:widowControl/>
        <w:numPr>
          <w:ilvl w:val="3"/>
          <w:numId w:val="34"/>
        </w:numPr>
        <w:tabs>
          <w:tab w:val="left" w:pos="1830"/>
        </w:tabs>
        <w:autoSpaceDE/>
        <w:autoSpaceDN/>
        <w:spacing w:after="0"/>
        <w:contextualSpacing/>
        <w:rPr>
          <w:lang w:val="en-US"/>
        </w:rPr>
      </w:pPr>
      <w:r w:rsidRPr="0032497E">
        <w:rPr>
          <w:lang w:val="en-US"/>
        </w:rPr>
        <w:t xml:space="preserve">For each OrderLine: </w:t>
      </w:r>
    </w:p>
    <w:p w14:paraId="6888053F" w14:textId="77777777" w:rsidR="008469D5" w:rsidRPr="0032497E" w:rsidRDefault="008469D5" w:rsidP="008469D5">
      <w:pPr>
        <w:pStyle w:val="Listenabsatz"/>
        <w:widowControl/>
        <w:numPr>
          <w:ilvl w:val="4"/>
          <w:numId w:val="34"/>
        </w:numPr>
        <w:tabs>
          <w:tab w:val="left" w:pos="1830"/>
        </w:tabs>
        <w:autoSpaceDE/>
        <w:autoSpaceDN/>
        <w:spacing w:after="0"/>
        <w:contextualSpacing/>
        <w:rPr>
          <w:lang w:val="en-US"/>
        </w:rPr>
      </w:pPr>
      <w:r w:rsidRPr="0032497E">
        <w:rPr>
          <w:lang w:val="en-US"/>
        </w:rPr>
        <w:t>Print Orderline, Item.</w:t>
      </w:r>
    </w:p>
    <w:p w14:paraId="453E282A" w14:textId="77777777" w:rsidR="008469D5" w:rsidRPr="0032497E" w:rsidRDefault="008469D5" w:rsidP="008469D5">
      <w:pPr>
        <w:pStyle w:val="Listenabsatz"/>
        <w:widowControl/>
        <w:numPr>
          <w:ilvl w:val="3"/>
          <w:numId w:val="34"/>
        </w:numPr>
        <w:tabs>
          <w:tab w:val="left" w:pos="1830"/>
        </w:tabs>
        <w:autoSpaceDE/>
        <w:autoSpaceDN/>
        <w:spacing w:after="0"/>
        <w:contextualSpacing/>
        <w:rPr>
          <w:lang w:val="en-US"/>
        </w:rPr>
      </w:pPr>
      <w:r w:rsidRPr="0032497E">
        <w:rPr>
          <w:lang w:val="en-US"/>
        </w:rPr>
        <w:t>End.</w:t>
      </w:r>
    </w:p>
    <w:p w14:paraId="7C97AAC5" w14:textId="77777777" w:rsidR="008469D5" w:rsidRPr="0032497E" w:rsidRDefault="008469D5" w:rsidP="008469D5">
      <w:pPr>
        <w:pStyle w:val="Listenabsatz"/>
        <w:widowControl/>
        <w:numPr>
          <w:ilvl w:val="2"/>
          <w:numId w:val="34"/>
        </w:numPr>
        <w:tabs>
          <w:tab w:val="left" w:pos="1830"/>
        </w:tabs>
        <w:autoSpaceDE/>
        <w:autoSpaceDN/>
        <w:spacing w:after="0"/>
        <w:contextualSpacing/>
        <w:rPr>
          <w:lang w:val="en-US"/>
        </w:rPr>
      </w:pPr>
      <w:r w:rsidRPr="0032497E">
        <w:rPr>
          <w:lang w:val="en-US"/>
        </w:rPr>
        <w:t>End.</w:t>
      </w:r>
    </w:p>
    <w:p w14:paraId="617F4DC3" w14:textId="77777777" w:rsidR="008469D5" w:rsidRPr="0032497E" w:rsidRDefault="008469D5" w:rsidP="008469D5">
      <w:pPr>
        <w:pStyle w:val="Listenabsatz"/>
        <w:widowControl/>
        <w:numPr>
          <w:ilvl w:val="0"/>
          <w:numId w:val="34"/>
        </w:numPr>
        <w:tabs>
          <w:tab w:val="left" w:pos="1830"/>
        </w:tabs>
        <w:autoSpaceDE/>
        <w:autoSpaceDN/>
        <w:spacing w:after="0"/>
        <w:contextualSpacing/>
        <w:rPr>
          <w:lang w:val="en-US"/>
        </w:rPr>
      </w:pPr>
      <w:r w:rsidRPr="0032497E">
        <w:rPr>
          <w:lang w:val="en-US"/>
        </w:rPr>
        <w:t>End.</w:t>
      </w:r>
    </w:p>
    <w:p w14:paraId="6BD717F7" w14:textId="77777777" w:rsidR="008469D5" w:rsidRPr="0032497E" w:rsidRDefault="008469D5" w:rsidP="008469D5">
      <w:pPr>
        <w:tabs>
          <w:tab w:val="left" w:pos="1830"/>
        </w:tabs>
        <w:rPr>
          <w:lang w:val="en-US"/>
        </w:rPr>
      </w:pPr>
    </w:p>
    <w:p w14:paraId="35BF4EAD" w14:textId="77777777" w:rsidR="008469D5" w:rsidRPr="0032497E" w:rsidRDefault="008469D5" w:rsidP="008469D5">
      <w:pPr>
        <w:tabs>
          <w:tab w:val="left" w:pos="2550"/>
        </w:tabs>
        <w:rPr>
          <w:lang w:val="en-US"/>
        </w:rPr>
      </w:pPr>
      <w:r w:rsidRPr="0032497E">
        <w:rPr>
          <w:lang w:val="en-US"/>
        </w:rPr>
        <w:t>You notice that there are many requests to OpenEdge involved and with mass data this can take forever. There are only to options you have here:</w:t>
      </w:r>
    </w:p>
    <w:p w14:paraId="073A04B7" w14:textId="77777777" w:rsidR="008469D5" w:rsidRPr="0032497E" w:rsidRDefault="008469D5" w:rsidP="008469D5">
      <w:pPr>
        <w:pStyle w:val="Listenabsatz"/>
        <w:widowControl/>
        <w:numPr>
          <w:ilvl w:val="0"/>
          <w:numId w:val="35"/>
        </w:numPr>
        <w:tabs>
          <w:tab w:val="left" w:pos="2550"/>
        </w:tabs>
        <w:autoSpaceDE/>
        <w:autoSpaceDN/>
        <w:spacing w:after="0"/>
        <w:contextualSpacing/>
        <w:rPr>
          <w:lang w:val="en-US"/>
        </w:rPr>
      </w:pPr>
      <w:r w:rsidRPr="0032497E">
        <w:rPr>
          <w:lang w:val="en-US"/>
        </w:rPr>
        <w:t>Create a service that sends all of the data at once like a business entity together with service parameters.</w:t>
      </w:r>
    </w:p>
    <w:p w14:paraId="57D386FE" w14:textId="77777777" w:rsidR="008469D5" w:rsidRPr="0032497E" w:rsidRDefault="008469D5" w:rsidP="008469D5">
      <w:pPr>
        <w:pStyle w:val="Listenabsatz"/>
        <w:widowControl/>
        <w:numPr>
          <w:ilvl w:val="0"/>
          <w:numId w:val="35"/>
        </w:numPr>
        <w:tabs>
          <w:tab w:val="left" w:pos="2550"/>
        </w:tabs>
        <w:autoSpaceDE/>
        <w:autoSpaceDN/>
        <w:spacing w:after="0"/>
        <w:contextualSpacing/>
        <w:rPr>
          <w:lang w:val="en-US"/>
        </w:rPr>
      </w:pPr>
      <w:r w:rsidRPr="0032497E">
        <w:rPr>
          <w:lang w:val="en-US"/>
        </w:rPr>
        <w:t>Change the structure of your layout and use an additional base query.</w:t>
      </w:r>
    </w:p>
    <w:p w14:paraId="68EEA60C" w14:textId="77777777" w:rsidR="008469D5" w:rsidRPr="0032497E" w:rsidRDefault="008469D5" w:rsidP="008469D5">
      <w:pPr>
        <w:tabs>
          <w:tab w:val="left" w:pos="2550"/>
        </w:tabs>
        <w:rPr>
          <w:lang w:val="en-US"/>
        </w:rPr>
      </w:pPr>
    </w:p>
    <w:p w14:paraId="26650A27" w14:textId="77777777" w:rsidR="008469D5" w:rsidRPr="0032497E" w:rsidRDefault="008469D5" w:rsidP="008469D5">
      <w:pPr>
        <w:tabs>
          <w:tab w:val="left" w:pos="2550"/>
        </w:tabs>
        <w:rPr>
          <w:lang w:val="en-US"/>
        </w:rPr>
      </w:pPr>
      <w:r w:rsidRPr="0032497E">
        <w:rPr>
          <w:lang w:val="en-US"/>
        </w:rPr>
        <w:t>Structure with only 2 levels:</w:t>
      </w:r>
    </w:p>
    <w:p w14:paraId="0D43544F" w14:textId="77777777" w:rsidR="008469D5" w:rsidRPr="0032497E" w:rsidRDefault="008469D5" w:rsidP="008469D5">
      <w:pPr>
        <w:pStyle w:val="Listenabsatz"/>
        <w:widowControl/>
        <w:numPr>
          <w:ilvl w:val="0"/>
          <w:numId w:val="35"/>
        </w:numPr>
        <w:tabs>
          <w:tab w:val="left" w:pos="2550"/>
        </w:tabs>
        <w:autoSpaceDE/>
        <w:autoSpaceDN/>
        <w:spacing w:after="0"/>
        <w:contextualSpacing/>
        <w:rPr>
          <w:lang w:val="en-US"/>
        </w:rPr>
      </w:pPr>
      <w:r w:rsidRPr="0032497E">
        <w:rPr>
          <w:lang w:val="en-US"/>
        </w:rPr>
        <w:t>Order, Customer of Order as foreign key.</w:t>
      </w:r>
    </w:p>
    <w:p w14:paraId="6B0621E1" w14:textId="77777777" w:rsidR="008469D5" w:rsidRPr="0032497E" w:rsidRDefault="008469D5" w:rsidP="008469D5">
      <w:pPr>
        <w:pStyle w:val="Listenabsatz"/>
        <w:widowControl/>
        <w:numPr>
          <w:ilvl w:val="0"/>
          <w:numId w:val="35"/>
        </w:numPr>
        <w:tabs>
          <w:tab w:val="left" w:pos="2550"/>
        </w:tabs>
        <w:autoSpaceDE/>
        <w:autoSpaceDN/>
        <w:spacing w:after="0"/>
        <w:contextualSpacing/>
        <w:rPr>
          <w:lang w:val="en-US"/>
        </w:rPr>
      </w:pPr>
      <w:r w:rsidRPr="0032497E">
        <w:rPr>
          <w:lang w:val="en-US"/>
        </w:rPr>
        <w:t>Orderline of Order, Item of Orderline as foreign key.</w:t>
      </w:r>
    </w:p>
    <w:p w14:paraId="654EA401" w14:textId="77777777" w:rsidR="008469D5" w:rsidRPr="0032497E" w:rsidRDefault="008469D5" w:rsidP="008469D5">
      <w:pPr>
        <w:tabs>
          <w:tab w:val="left" w:pos="2550"/>
        </w:tabs>
        <w:rPr>
          <w:lang w:val="en-US"/>
        </w:rPr>
      </w:pPr>
    </w:p>
    <w:p w14:paraId="14F6B087" w14:textId="77777777" w:rsidR="008469D5" w:rsidRPr="0032497E" w:rsidRDefault="008469D5" w:rsidP="008469D5">
      <w:pPr>
        <w:tabs>
          <w:tab w:val="left" w:pos="2550"/>
        </w:tabs>
        <w:rPr>
          <w:lang w:val="en-US"/>
        </w:rPr>
      </w:pPr>
      <w:r w:rsidRPr="0032497E">
        <w:rPr>
          <w:lang w:val="en-US"/>
        </w:rPr>
        <w:t>So, the key to performance is here to limit the nested table levels.</w:t>
      </w:r>
    </w:p>
    <w:p w14:paraId="56DEEFAD" w14:textId="77777777" w:rsidR="008469D5" w:rsidRPr="0032497E" w:rsidRDefault="008469D5" w:rsidP="008469D5">
      <w:pPr>
        <w:tabs>
          <w:tab w:val="left" w:pos="2550"/>
        </w:tabs>
        <w:rPr>
          <w:lang w:val="en-US"/>
        </w:rPr>
      </w:pPr>
    </w:p>
    <w:p w14:paraId="419DA85F" w14:textId="77777777" w:rsidR="008469D5" w:rsidRPr="0032497E" w:rsidRDefault="008469D5" w:rsidP="008469D5">
      <w:pPr>
        <w:tabs>
          <w:tab w:val="left" w:pos="2550"/>
        </w:tabs>
        <w:rPr>
          <w:lang w:val="en-US"/>
        </w:rPr>
      </w:pPr>
      <w:r w:rsidRPr="0032497E">
        <w:rPr>
          <w:lang w:val="en-US"/>
        </w:rPr>
        <w:t>Another thing to mention is whenever a request is fired from the data provider, the service will send you all the data at once and this is unstoppable! So, playing around with mass data in a production environment can be quite dangerous. Always limit the rows return by setting MaxRows for the designer and even consider setting this property also for printing to a reasonable value of some thousand rows.</w:t>
      </w:r>
    </w:p>
    <w:p w14:paraId="58512D43" w14:textId="77777777" w:rsidR="008469D5" w:rsidRPr="0032497E" w:rsidRDefault="008469D5" w:rsidP="008469D5">
      <w:pPr>
        <w:tabs>
          <w:tab w:val="left" w:pos="2550"/>
        </w:tabs>
        <w:rPr>
          <w:lang w:val="en-US"/>
        </w:rPr>
      </w:pPr>
      <w:r w:rsidRPr="0032497E">
        <w:rPr>
          <w:lang w:val="en-US"/>
        </w:rPr>
        <w:tab/>
      </w:r>
    </w:p>
    <w:p w14:paraId="3D423AA2" w14:textId="77777777" w:rsidR="008469D5" w:rsidRPr="0032497E" w:rsidRDefault="008469D5" w:rsidP="008469D5">
      <w:pPr>
        <w:tabs>
          <w:tab w:val="left" w:pos="2550"/>
        </w:tabs>
        <w:rPr>
          <w:lang w:val="en-US"/>
        </w:rPr>
      </w:pPr>
      <w:r w:rsidRPr="0032497E">
        <w:rPr>
          <w:lang w:val="en-US"/>
        </w:rPr>
        <w:t>Make sure that all of your foreign key (Parent – Child) relations are properly indexed. The child table needs to have an index with leading components of the inherited foreign key.</w:t>
      </w:r>
    </w:p>
    <w:p w14:paraId="30D023C8" w14:textId="77777777" w:rsidR="008469D5" w:rsidRPr="0032497E" w:rsidRDefault="008469D5" w:rsidP="008469D5">
      <w:pPr>
        <w:tabs>
          <w:tab w:val="left" w:pos="2550"/>
        </w:tabs>
        <w:rPr>
          <w:lang w:val="en-US"/>
        </w:rPr>
      </w:pPr>
    </w:p>
    <w:p w14:paraId="3BF97BB6" w14:textId="77777777" w:rsidR="008469D5" w:rsidRPr="0032497E" w:rsidRDefault="008469D5" w:rsidP="008469D5">
      <w:pPr>
        <w:tabs>
          <w:tab w:val="left" w:pos="2550"/>
        </w:tabs>
        <w:rPr>
          <w:lang w:val="en-US"/>
        </w:rPr>
      </w:pPr>
      <w:r w:rsidRPr="0032497E">
        <w:rPr>
          <w:lang w:val="en-US"/>
        </w:rPr>
        <w:t xml:space="preserve">You cannot prevent the user from choosing any additional column for filtering and sorting. Filtering and sorting </w:t>
      </w:r>
      <w:proofErr w:type="gramStart"/>
      <w:r w:rsidRPr="0032497E">
        <w:rPr>
          <w:lang w:val="en-US"/>
        </w:rPr>
        <w:t>is</w:t>
      </w:r>
      <w:proofErr w:type="gramEnd"/>
      <w:r w:rsidRPr="0032497E">
        <w:rPr>
          <w:lang w:val="en-US"/>
        </w:rPr>
        <w:t xml:space="preserve"> done in the service but may be slow with big and when these columns are not indexed. Make sure that you have a reasonable number of indexes defined for columns being most likely filtered.</w:t>
      </w:r>
    </w:p>
    <w:p w14:paraId="6D0BB69A" w14:textId="77777777" w:rsidR="008469D5" w:rsidRPr="0032497E" w:rsidRDefault="008469D5" w:rsidP="008469D5">
      <w:pPr>
        <w:tabs>
          <w:tab w:val="left" w:pos="2550"/>
        </w:tabs>
        <w:rPr>
          <w:lang w:val="en-US"/>
        </w:rPr>
      </w:pPr>
    </w:p>
    <w:p w14:paraId="756928B4" w14:textId="77777777" w:rsidR="008469D5" w:rsidRPr="0032497E" w:rsidRDefault="008469D5" w:rsidP="008469D5">
      <w:pPr>
        <w:tabs>
          <w:tab w:val="left" w:pos="2550"/>
        </w:tabs>
        <w:rPr>
          <w:lang w:val="en-US"/>
        </w:rPr>
      </w:pPr>
    </w:p>
    <w:p w14:paraId="5E4B7DD8" w14:textId="77777777" w:rsidR="008469D5" w:rsidRPr="0032497E" w:rsidRDefault="008469D5" w:rsidP="008469D5">
      <w:pPr>
        <w:pStyle w:val="berschrift1"/>
        <w:keepLines w:val="0"/>
        <w:pageBreakBefore/>
        <w:widowControl/>
        <w:tabs>
          <w:tab w:val="num" w:pos="432"/>
        </w:tabs>
        <w:autoSpaceDE/>
        <w:autoSpaceDN/>
        <w:spacing w:before="240" w:after="60"/>
        <w:ind w:left="432" w:hanging="432"/>
        <w:rPr>
          <w:lang w:val="en-US"/>
        </w:rPr>
      </w:pPr>
      <w:bookmarkStart w:id="30" w:name="_Toc138950046"/>
      <w:bookmarkStart w:id="31" w:name="_Toc140591424"/>
      <w:r w:rsidRPr="0032497E">
        <w:rPr>
          <w:lang w:val="en-US"/>
        </w:rPr>
        <w:lastRenderedPageBreak/>
        <w:t>Source code</w:t>
      </w:r>
      <w:bookmarkEnd w:id="30"/>
      <w:bookmarkEnd w:id="31"/>
    </w:p>
    <w:p w14:paraId="7BA97358" w14:textId="5ED6B952" w:rsidR="008469D5" w:rsidRPr="0032497E" w:rsidRDefault="003824F0" w:rsidP="008469D5">
      <w:pPr>
        <w:pStyle w:val="berschrift2"/>
        <w:keepLines w:val="0"/>
        <w:widowControl/>
        <w:numPr>
          <w:ilvl w:val="1"/>
          <w:numId w:val="0"/>
        </w:numPr>
        <w:tabs>
          <w:tab w:val="num" w:pos="576"/>
          <w:tab w:val="left" w:pos="3540"/>
        </w:tabs>
        <w:autoSpaceDE/>
        <w:autoSpaceDN/>
        <w:spacing w:before="240" w:after="60" w:line="240" w:lineRule="auto"/>
        <w:ind w:left="576" w:hanging="576"/>
      </w:pPr>
      <w:bookmarkStart w:id="32" w:name="_Toc140591425"/>
      <w:r w:rsidRPr="0032497E">
        <w:t>.NET Demo Application</w:t>
      </w:r>
      <w:bookmarkEnd w:id="32"/>
    </w:p>
    <w:p w14:paraId="0FEDAFE3" w14:textId="77777777" w:rsidR="00847958" w:rsidRPr="0032497E" w:rsidRDefault="003824F0" w:rsidP="003824F0">
      <w:pPr>
        <w:rPr>
          <w:lang w:val="en-US"/>
        </w:rPr>
      </w:pPr>
      <w:r w:rsidRPr="0032497E">
        <w:rPr>
          <w:lang w:val="en-US"/>
        </w:rPr>
        <w:t>The source code for the .NET Demo Application can be found in the List &amp; Label installation (where this document is located, too). It runs in both OpenEdge versions 32-bit and 64-bit, but needs to be compiled with the right version since the R-Code is no longer portable.</w:t>
      </w:r>
      <w:r w:rsidR="00847958" w:rsidRPr="0032497E">
        <w:rPr>
          <w:lang w:val="en-US"/>
        </w:rPr>
        <w:t xml:space="preserve"> </w:t>
      </w:r>
    </w:p>
    <w:p w14:paraId="5D1D6157" w14:textId="632E4444" w:rsidR="00847958" w:rsidRPr="0032497E" w:rsidRDefault="00847958" w:rsidP="003824F0">
      <w:pPr>
        <w:rPr>
          <w:lang w:val="en-US"/>
        </w:rPr>
      </w:pPr>
    </w:p>
    <w:p w14:paraId="00FDCB0F" w14:textId="7BB004D7" w:rsidR="00847958" w:rsidRPr="0032497E" w:rsidRDefault="00847958" w:rsidP="00847958">
      <w:pPr>
        <w:pStyle w:val="berschrift3"/>
      </w:pPr>
      <w:bookmarkStart w:id="33" w:name="_Toc140591426"/>
      <w:r w:rsidRPr="0032497E">
        <w:t>Assemblies</w:t>
      </w:r>
      <w:bookmarkEnd w:id="33"/>
    </w:p>
    <w:p w14:paraId="3AC90680" w14:textId="7BA0F887" w:rsidR="008469D5" w:rsidRPr="0032497E" w:rsidRDefault="00847958" w:rsidP="008469D5">
      <w:pPr>
        <w:rPr>
          <w:lang w:val="en-US"/>
        </w:rPr>
      </w:pPr>
      <w:r w:rsidRPr="0032497E">
        <w:rPr>
          <w:lang w:val="en-US"/>
        </w:rPr>
        <w:t xml:space="preserve">The sample comes with </w:t>
      </w:r>
      <w:r w:rsidR="0032497E" w:rsidRPr="0032497E">
        <w:rPr>
          <w:lang w:val="en-US"/>
        </w:rPr>
        <w:t xml:space="preserve">the following 2 </w:t>
      </w:r>
      <w:r w:rsidRPr="0032497E">
        <w:rPr>
          <w:lang w:val="en-US"/>
        </w:rPr>
        <w:t>assemblies</w:t>
      </w:r>
      <w:r w:rsidR="0032497E" w:rsidRPr="0032497E">
        <w:rPr>
          <w:lang w:val="en-US"/>
        </w:rPr>
        <w:t xml:space="preserve"> in </w:t>
      </w:r>
      <w:r w:rsidR="008469D5" w:rsidRPr="0032497E">
        <w:rPr>
          <w:lang w:val="en-US"/>
        </w:rPr>
        <w:t xml:space="preserve">the </w:t>
      </w:r>
      <w:r w:rsidR="00052A8B">
        <w:rPr>
          <w:lang w:val="en-US"/>
        </w:rPr>
        <w:t>"</w:t>
      </w:r>
      <w:r w:rsidR="008469D5" w:rsidRPr="0032497E">
        <w:rPr>
          <w:lang w:val="en-US"/>
        </w:rPr>
        <w:t>Assemblies” directory:</w:t>
      </w:r>
    </w:p>
    <w:p w14:paraId="4D0B2B8D" w14:textId="3946EB7F" w:rsidR="008469D5" w:rsidRPr="0032497E" w:rsidRDefault="008469D5" w:rsidP="008469D5">
      <w:pPr>
        <w:pStyle w:val="Listenabsatz"/>
        <w:widowControl/>
        <w:numPr>
          <w:ilvl w:val="0"/>
          <w:numId w:val="39"/>
        </w:numPr>
        <w:autoSpaceDE/>
        <w:autoSpaceDN/>
        <w:spacing w:after="0"/>
        <w:contextualSpacing/>
        <w:rPr>
          <w:lang w:val="en-US"/>
        </w:rPr>
      </w:pPr>
      <w:r w:rsidRPr="0032497E">
        <w:rPr>
          <w:lang w:val="en-US"/>
        </w:rPr>
        <w:t>combit.ListLabel</w:t>
      </w:r>
      <w:r w:rsidRPr="0032497E">
        <w:rPr>
          <w:lang w:val="en-US"/>
        </w:rPr>
        <w:fldChar w:fldCharType="begin"/>
      </w:r>
      <w:r w:rsidRPr="0032497E">
        <w:rPr>
          <w:lang w:val="en-US"/>
        </w:rPr>
        <w:instrText xml:space="preserve"> DOCPROPERTY  _LLMajorVersion  \* MERGEFORMAT </w:instrText>
      </w:r>
      <w:r w:rsidRPr="0032497E">
        <w:rPr>
          <w:lang w:val="en-US"/>
        </w:rPr>
        <w:fldChar w:fldCharType="separate"/>
      </w:r>
      <w:r w:rsidR="00052A8B">
        <w:rPr>
          <w:lang w:val="en-US"/>
        </w:rPr>
        <w:t>29</w:t>
      </w:r>
      <w:r w:rsidRPr="0032497E">
        <w:rPr>
          <w:lang w:val="en-US"/>
        </w:rPr>
        <w:fldChar w:fldCharType="end"/>
      </w:r>
      <w:r w:rsidRPr="0032497E">
        <w:rPr>
          <w:lang w:val="en-US"/>
        </w:rPr>
        <w:t>.dll  (List &amp; Label .NET)</w:t>
      </w:r>
    </w:p>
    <w:p w14:paraId="40928BE7" w14:textId="5A40A9A8" w:rsidR="008469D5" w:rsidRPr="0032497E" w:rsidRDefault="008469D5" w:rsidP="008469D5">
      <w:pPr>
        <w:pStyle w:val="Listenabsatz"/>
        <w:widowControl/>
        <w:numPr>
          <w:ilvl w:val="0"/>
          <w:numId w:val="39"/>
        </w:numPr>
        <w:autoSpaceDE/>
        <w:autoSpaceDN/>
        <w:spacing w:after="0"/>
        <w:contextualSpacing/>
        <w:rPr>
          <w:lang w:val="en-US"/>
        </w:rPr>
      </w:pPr>
      <w:r w:rsidRPr="0032497E">
        <w:rPr>
          <w:lang w:val="en-US"/>
        </w:rPr>
        <w:t>TasteITConsulting.ListLabel</w:t>
      </w:r>
      <w:r w:rsidRPr="0032497E">
        <w:rPr>
          <w:lang w:val="en-US"/>
        </w:rPr>
        <w:fldChar w:fldCharType="begin"/>
      </w:r>
      <w:r w:rsidRPr="0032497E">
        <w:rPr>
          <w:lang w:val="en-US"/>
        </w:rPr>
        <w:instrText xml:space="preserve"> DOCPROPERTY  _LLMajorVersion  \* MERGEFORMAT </w:instrText>
      </w:r>
      <w:r w:rsidRPr="0032497E">
        <w:rPr>
          <w:lang w:val="en-US"/>
        </w:rPr>
        <w:fldChar w:fldCharType="separate"/>
      </w:r>
      <w:r w:rsidR="00052A8B">
        <w:rPr>
          <w:lang w:val="en-US"/>
        </w:rPr>
        <w:t>29</w:t>
      </w:r>
      <w:r w:rsidRPr="0032497E">
        <w:rPr>
          <w:lang w:val="en-US"/>
        </w:rPr>
        <w:fldChar w:fldCharType="end"/>
      </w:r>
      <w:r w:rsidRPr="0032497E">
        <w:rPr>
          <w:lang w:val="en-US"/>
        </w:rPr>
        <w:t>.dll (C# data provider)</w:t>
      </w:r>
    </w:p>
    <w:p w14:paraId="510DE1ED" w14:textId="77777777" w:rsidR="008469D5" w:rsidRPr="0032497E" w:rsidRDefault="008469D5" w:rsidP="008469D5">
      <w:pPr>
        <w:tabs>
          <w:tab w:val="left" w:pos="5880"/>
          <w:tab w:val="left" w:pos="8325"/>
        </w:tabs>
        <w:rPr>
          <w:lang w:val="en-US"/>
        </w:rPr>
      </w:pPr>
    </w:p>
    <w:p w14:paraId="6D3F8796" w14:textId="001D8EBD" w:rsidR="008469D5" w:rsidRPr="0032497E" w:rsidRDefault="0032497E" w:rsidP="008469D5">
      <w:pPr>
        <w:tabs>
          <w:tab w:val="left" w:pos="5880"/>
          <w:tab w:val="left" w:pos="8325"/>
        </w:tabs>
        <w:rPr>
          <w:lang w:val="en-US"/>
        </w:rPr>
      </w:pPr>
      <w:r w:rsidRPr="0032497E">
        <w:rPr>
          <w:lang w:val="en-US"/>
        </w:rPr>
        <w:t>Please note that these 2 assemblies must match</w:t>
      </w:r>
      <w:r w:rsidR="008469D5" w:rsidRPr="0032497E">
        <w:rPr>
          <w:lang w:val="en-US"/>
        </w:rPr>
        <w:t xml:space="preserve">. Since the data provider references List &amp; Label and is compiled against a version, you need to rebuild the data provider whenever you use a new version of List &amp; Label (e.g. when installing a List &amp; Label service pack). </w:t>
      </w:r>
      <w:r w:rsidRPr="0032497E">
        <w:rPr>
          <w:lang w:val="en-US"/>
        </w:rPr>
        <w:t xml:space="preserve">See chapter </w:t>
      </w:r>
      <w:r w:rsidR="00052A8B">
        <w:rPr>
          <w:lang w:val="en-US"/>
        </w:rPr>
        <w:t>"</w:t>
      </w:r>
      <w:r w:rsidRPr="0032497E">
        <w:rPr>
          <w:lang w:val="en-US"/>
        </w:rPr>
        <w:fldChar w:fldCharType="begin"/>
      </w:r>
      <w:r w:rsidRPr="0032497E">
        <w:rPr>
          <w:lang w:val="en-US"/>
        </w:rPr>
        <w:instrText xml:space="preserve"> REF _Ref140568827 \h </w:instrText>
      </w:r>
      <w:r w:rsidRPr="0032497E">
        <w:rPr>
          <w:lang w:val="en-US"/>
        </w:rPr>
      </w:r>
      <w:r w:rsidRPr="0032497E">
        <w:rPr>
          <w:lang w:val="en-US"/>
        </w:rPr>
        <w:fldChar w:fldCharType="separate"/>
      </w:r>
      <w:r w:rsidR="00052A8B" w:rsidRPr="0032497E">
        <w:t>Building the OpenEdgeDataProviderPro Assembly</w:t>
      </w:r>
      <w:r w:rsidRPr="0032497E">
        <w:rPr>
          <w:lang w:val="en-US"/>
        </w:rPr>
        <w:fldChar w:fldCharType="end"/>
      </w:r>
      <w:r w:rsidR="00052A8B">
        <w:rPr>
          <w:lang w:val="en-US"/>
        </w:rPr>
        <w:t>"</w:t>
      </w:r>
      <w:r w:rsidRPr="0032497E">
        <w:rPr>
          <w:lang w:val="en-US"/>
        </w:rPr>
        <w:t xml:space="preserve"> for that.</w:t>
      </w:r>
    </w:p>
    <w:p w14:paraId="40724DFF" w14:textId="69BE1678" w:rsidR="0032497E" w:rsidRPr="0032497E" w:rsidRDefault="0032497E" w:rsidP="0032497E">
      <w:pPr>
        <w:pStyle w:val="berschrift3"/>
      </w:pPr>
      <w:bookmarkStart w:id="34" w:name="_Toc140591427"/>
      <w:r w:rsidRPr="0032497E">
        <w:t>Building the Demo Application</w:t>
      </w:r>
      <w:bookmarkEnd w:id="34"/>
    </w:p>
    <w:p w14:paraId="6DB1C6B3" w14:textId="6DF906FE" w:rsidR="00847958" w:rsidRPr="0032497E" w:rsidRDefault="008469D5" w:rsidP="0032497E">
      <w:pPr>
        <w:tabs>
          <w:tab w:val="left" w:pos="5880"/>
          <w:tab w:val="left" w:pos="8325"/>
        </w:tabs>
        <w:rPr>
          <w:lang w:val="en-US"/>
        </w:rPr>
      </w:pPr>
      <w:r w:rsidRPr="0032497E">
        <w:rPr>
          <w:lang w:val="en-US"/>
        </w:rPr>
        <w:t xml:space="preserve">After you </w:t>
      </w:r>
      <w:r w:rsidR="0032497E" w:rsidRPr="0032497E">
        <w:rPr>
          <w:lang w:val="en-US"/>
        </w:rPr>
        <w:t>made sure that</w:t>
      </w:r>
      <w:r w:rsidRPr="0032497E">
        <w:rPr>
          <w:lang w:val="en-US"/>
        </w:rPr>
        <w:t xml:space="preserve"> the proper </w:t>
      </w:r>
      <w:r w:rsidR="0032497E" w:rsidRPr="0032497E">
        <w:rPr>
          <w:lang w:val="en-US"/>
        </w:rPr>
        <w:t xml:space="preserve">assemblies are located </w:t>
      </w:r>
      <w:r w:rsidRPr="0032497E">
        <w:rPr>
          <w:lang w:val="en-US"/>
        </w:rPr>
        <w:t xml:space="preserve">in the </w:t>
      </w:r>
      <w:r w:rsidR="00052A8B">
        <w:rPr>
          <w:lang w:val="en-US"/>
        </w:rPr>
        <w:t>"</w:t>
      </w:r>
      <w:r w:rsidRPr="0032497E">
        <w:rPr>
          <w:lang w:val="en-US"/>
        </w:rPr>
        <w:t>Assemblies</w:t>
      </w:r>
      <w:r w:rsidR="00052A8B">
        <w:rPr>
          <w:lang w:val="en-US"/>
        </w:rPr>
        <w:t>"</w:t>
      </w:r>
      <w:r w:rsidRPr="0032497E">
        <w:rPr>
          <w:lang w:val="en-US"/>
        </w:rPr>
        <w:t xml:space="preserve"> directory</w:t>
      </w:r>
      <w:r w:rsidR="0032497E" w:rsidRPr="0032497E">
        <w:rPr>
          <w:lang w:val="en-US"/>
        </w:rPr>
        <w:t>,</w:t>
      </w:r>
      <w:r w:rsidRPr="0032497E">
        <w:rPr>
          <w:lang w:val="en-US"/>
        </w:rPr>
        <w:t xml:space="preserve"> you </w:t>
      </w:r>
      <w:r w:rsidR="0032497E" w:rsidRPr="0032497E">
        <w:rPr>
          <w:lang w:val="en-US"/>
        </w:rPr>
        <w:t xml:space="preserve">are ready to </w:t>
      </w:r>
      <w:r w:rsidRPr="0032497E">
        <w:rPr>
          <w:lang w:val="en-US"/>
        </w:rPr>
        <w:t>compile the entire project.</w:t>
      </w:r>
      <w:r w:rsidR="0032497E" w:rsidRPr="0032497E">
        <w:rPr>
          <w:lang w:val="en-US"/>
        </w:rPr>
        <w:t xml:space="preserve"> In order to build </w:t>
      </w:r>
      <w:r w:rsidR="00847958" w:rsidRPr="0032497E">
        <w:rPr>
          <w:lang w:val="en-US"/>
        </w:rPr>
        <w:t xml:space="preserve">the .NET Demo </w:t>
      </w:r>
      <w:r w:rsidR="0032497E" w:rsidRPr="0032497E">
        <w:rPr>
          <w:lang w:val="en-US"/>
        </w:rPr>
        <w:t>Application,</w:t>
      </w:r>
      <w:r w:rsidR="00847958" w:rsidRPr="0032497E">
        <w:rPr>
          <w:lang w:val="en-US"/>
        </w:rPr>
        <w:t xml:space="preserve"> the right version of the OpenEdge OpenClient DLL</w:t>
      </w:r>
      <w:r w:rsidR="0032497E" w:rsidRPr="0032497E">
        <w:rPr>
          <w:lang w:val="en-US"/>
        </w:rPr>
        <w:t xml:space="preserve"> needs to be used, too.</w:t>
      </w:r>
    </w:p>
    <w:p w14:paraId="5820C4E7" w14:textId="77777777" w:rsidR="00847958" w:rsidRPr="0032497E" w:rsidRDefault="00847958" w:rsidP="00847958">
      <w:pPr>
        <w:rPr>
          <w:lang w:val="en-US"/>
        </w:rPr>
      </w:pPr>
    </w:p>
    <w:p w14:paraId="7C2EAB4E" w14:textId="77777777" w:rsidR="00847958" w:rsidRPr="0032497E" w:rsidRDefault="00847958" w:rsidP="00847958">
      <w:pPr>
        <w:pStyle w:val="Listenabsatz"/>
        <w:widowControl/>
        <w:numPr>
          <w:ilvl w:val="0"/>
          <w:numId w:val="38"/>
        </w:numPr>
        <w:autoSpaceDE/>
        <w:autoSpaceDN/>
        <w:spacing w:after="0"/>
        <w:contextualSpacing/>
        <w:rPr>
          <w:lang w:val="en-US"/>
        </w:rPr>
      </w:pPr>
      <w:r w:rsidRPr="0032497E">
        <w:rPr>
          <w:lang w:val="en-US"/>
        </w:rPr>
        <w:t>Create a new workspace like C:\LLWS.</w:t>
      </w:r>
    </w:p>
    <w:p w14:paraId="256EC3ED" w14:textId="77777777" w:rsidR="00847958" w:rsidRPr="0032497E" w:rsidRDefault="00847958" w:rsidP="00847958">
      <w:pPr>
        <w:pStyle w:val="Listenabsatz"/>
        <w:widowControl/>
        <w:numPr>
          <w:ilvl w:val="0"/>
          <w:numId w:val="38"/>
        </w:numPr>
        <w:autoSpaceDE/>
        <w:autoSpaceDN/>
        <w:spacing w:after="0"/>
        <w:contextualSpacing/>
        <w:rPr>
          <w:lang w:val="en-US"/>
        </w:rPr>
      </w:pPr>
      <w:r w:rsidRPr="0032497E">
        <w:rPr>
          <w:lang w:val="en-US"/>
        </w:rPr>
        <w:t>Copy LLPRO to the workspace.</w:t>
      </w:r>
    </w:p>
    <w:p w14:paraId="255F26DA" w14:textId="39E9238F" w:rsidR="00847958" w:rsidRPr="0032497E" w:rsidRDefault="00847958" w:rsidP="00847958">
      <w:pPr>
        <w:pStyle w:val="Listenabsatz"/>
        <w:widowControl/>
        <w:numPr>
          <w:ilvl w:val="0"/>
          <w:numId w:val="38"/>
        </w:numPr>
        <w:autoSpaceDE/>
        <w:autoSpaceDN/>
        <w:spacing w:after="0"/>
        <w:contextualSpacing/>
        <w:rPr>
          <w:lang w:val="en-US"/>
        </w:rPr>
      </w:pPr>
      <w:r w:rsidRPr="0032497E">
        <w:rPr>
          <w:lang w:val="en-US"/>
        </w:rPr>
        <w:t xml:space="preserve">Start the Developer Studio –data </w:t>
      </w:r>
      <w:r w:rsidR="00052A8B">
        <w:rPr>
          <w:lang w:val="en-US"/>
        </w:rPr>
        <w:t>"</w:t>
      </w:r>
      <w:r w:rsidRPr="0032497E">
        <w:rPr>
          <w:lang w:val="en-US"/>
        </w:rPr>
        <w:t>&lt;your workspace&gt;”</w:t>
      </w:r>
    </w:p>
    <w:p w14:paraId="4E62452C" w14:textId="22FF84AE" w:rsidR="00847958" w:rsidRPr="0032497E" w:rsidRDefault="00847958" w:rsidP="00847958">
      <w:pPr>
        <w:pStyle w:val="Listenabsatz"/>
        <w:widowControl/>
        <w:numPr>
          <w:ilvl w:val="0"/>
          <w:numId w:val="38"/>
        </w:numPr>
        <w:tabs>
          <w:tab w:val="left" w:pos="1065"/>
        </w:tabs>
        <w:autoSpaceDE/>
        <w:autoSpaceDN/>
        <w:spacing w:after="0"/>
        <w:contextualSpacing/>
        <w:rPr>
          <w:lang w:val="en-US"/>
        </w:rPr>
      </w:pPr>
      <w:r w:rsidRPr="0032497E">
        <w:rPr>
          <w:lang w:val="en-US"/>
        </w:rPr>
        <w:t xml:space="preserve">Use File -&gt; Import -&gt; General -&gt; </w:t>
      </w:r>
      <w:r w:rsidR="00052A8B">
        <w:rPr>
          <w:lang w:val="en-US"/>
        </w:rPr>
        <w:t>"</w:t>
      </w:r>
      <w:r w:rsidRPr="0032497E">
        <w:rPr>
          <w:lang w:val="en-US"/>
        </w:rPr>
        <w:t xml:space="preserve">Existing Projects into Workspace” and import </w:t>
      </w:r>
      <w:r w:rsidR="00052A8B">
        <w:rPr>
          <w:lang w:val="en-US"/>
        </w:rPr>
        <w:t>"</w:t>
      </w:r>
      <w:r w:rsidRPr="0032497E">
        <w:rPr>
          <w:lang w:val="en-US"/>
        </w:rPr>
        <w:t>LLPRO”</w:t>
      </w:r>
    </w:p>
    <w:p w14:paraId="2B0489DE" w14:textId="77777777" w:rsidR="00847958" w:rsidRPr="0032497E" w:rsidRDefault="00847958" w:rsidP="00847958">
      <w:pPr>
        <w:pStyle w:val="Listenabsatz"/>
        <w:widowControl/>
        <w:numPr>
          <w:ilvl w:val="0"/>
          <w:numId w:val="38"/>
        </w:numPr>
        <w:tabs>
          <w:tab w:val="left" w:pos="1065"/>
        </w:tabs>
        <w:autoSpaceDE/>
        <w:autoSpaceDN/>
        <w:spacing w:after="0"/>
        <w:contextualSpacing/>
        <w:rPr>
          <w:lang w:val="en-US"/>
        </w:rPr>
      </w:pPr>
      <w:r w:rsidRPr="0032497E">
        <w:rPr>
          <w:lang w:val="en-US"/>
        </w:rPr>
        <w:t>Make a copy of the sports2000 database and connect it in the project.</w:t>
      </w:r>
    </w:p>
    <w:p w14:paraId="6829DE2A" w14:textId="094C9F83" w:rsidR="00847958" w:rsidRPr="0032497E" w:rsidRDefault="00847958" w:rsidP="00847958">
      <w:pPr>
        <w:pStyle w:val="Listenabsatz"/>
        <w:widowControl/>
        <w:numPr>
          <w:ilvl w:val="0"/>
          <w:numId w:val="38"/>
        </w:numPr>
        <w:tabs>
          <w:tab w:val="left" w:pos="1065"/>
        </w:tabs>
        <w:autoSpaceDE/>
        <w:autoSpaceDN/>
        <w:spacing w:after="0"/>
        <w:contextualSpacing/>
        <w:rPr>
          <w:lang w:val="en-US"/>
        </w:rPr>
      </w:pPr>
      <w:r w:rsidRPr="0032497E">
        <w:rPr>
          <w:lang w:val="en-US"/>
        </w:rPr>
        <w:t xml:space="preserve">Right click on LLPro and edit properties. Goto </w:t>
      </w:r>
      <w:r w:rsidR="00052A8B">
        <w:rPr>
          <w:lang w:val="en-US"/>
        </w:rPr>
        <w:t>"</w:t>
      </w:r>
      <w:r w:rsidRPr="0032497E">
        <w:rPr>
          <w:lang w:val="en-US"/>
        </w:rPr>
        <w:t xml:space="preserve">OpenEdge” and change the Startup Parameters to include </w:t>
      </w:r>
      <w:r w:rsidR="00052A8B">
        <w:rPr>
          <w:lang w:val="en-US"/>
        </w:rPr>
        <w:t>"</w:t>
      </w:r>
      <w:r w:rsidRPr="0032497E">
        <w:rPr>
          <w:lang w:val="en-US"/>
        </w:rPr>
        <w:t>-assemblies Assemblies”.</w:t>
      </w:r>
    </w:p>
    <w:p w14:paraId="293CED44" w14:textId="77777777" w:rsidR="00847958" w:rsidRPr="0032497E" w:rsidRDefault="00847958" w:rsidP="00847958">
      <w:pPr>
        <w:tabs>
          <w:tab w:val="left" w:pos="1065"/>
        </w:tabs>
        <w:rPr>
          <w:lang w:val="en-US"/>
        </w:rPr>
      </w:pPr>
    </w:p>
    <w:p w14:paraId="216714C9" w14:textId="18411A65" w:rsidR="00847958" w:rsidRPr="0032497E" w:rsidRDefault="00034DCE" w:rsidP="00847958">
      <w:pPr>
        <w:tabs>
          <w:tab w:val="left" w:pos="1065"/>
        </w:tabs>
        <w:rPr>
          <w:lang w:val="en-US"/>
        </w:rPr>
      </w:pPr>
      <w:r>
        <w:rPr>
          <w:lang w:val="en-US"/>
        </w:rPr>
        <w:t>The Project Explorer should look</w:t>
      </w:r>
      <w:r w:rsidR="00126FEF">
        <w:rPr>
          <w:lang w:val="en-US"/>
        </w:rPr>
        <w:t xml:space="preserve"> like</w:t>
      </w:r>
      <w:r w:rsidR="00546192">
        <w:rPr>
          <w:lang w:val="en-US"/>
        </w:rPr>
        <w:t xml:space="preserve"> this</w:t>
      </w:r>
      <w:r w:rsidR="00847958" w:rsidRPr="0032497E">
        <w:rPr>
          <w:lang w:val="en-US"/>
        </w:rPr>
        <w:t>:</w:t>
      </w:r>
    </w:p>
    <w:p w14:paraId="0A9516A6" w14:textId="77777777" w:rsidR="00847958" w:rsidRPr="0032497E" w:rsidRDefault="00847958" w:rsidP="00847958">
      <w:pPr>
        <w:tabs>
          <w:tab w:val="left" w:pos="1065"/>
        </w:tabs>
        <w:rPr>
          <w:lang w:val="en-US"/>
        </w:rPr>
      </w:pPr>
      <w:r w:rsidRPr="0032497E">
        <w:rPr>
          <w:noProof/>
          <w:lang w:val="en-US"/>
        </w:rPr>
        <w:lastRenderedPageBreak/>
        <w:drawing>
          <wp:inline distT="0" distB="0" distL="0" distR="0" wp14:anchorId="1492978E" wp14:editId="56CCCD5E">
            <wp:extent cx="2988333" cy="2876550"/>
            <wp:effectExtent l="0" t="0" r="254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88750" cy="2876951"/>
                    </a:xfrm>
                    <a:prstGeom prst="rect">
                      <a:avLst/>
                    </a:prstGeom>
                  </pic:spPr>
                </pic:pic>
              </a:graphicData>
            </a:graphic>
          </wp:inline>
        </w:drawing>
      </w:r>
      <w:r w:rsidRPr="0032497E">
        <w:rPr>
          <w:lang w:val="en-US"/>
        </w:rPr>
        <w:t xml:space="preserve"> </w:t>
      </w:r>
    </w:p>
    <w:p w14:paraId="52498331" w14:textId="79A464AB" w:rsidR="00847958" w:rsidRPr="0032497E" w:rsidRDefault="00847958" w:rsidP="008469D5">
      <w:pPr>
        <w:tabs>
          <w:tab w:val="left" w:pos="1665"/>
        </w:tabs>
        <w:rPr>
          <w:lang w:val="en-US"/>
        </w:rPr>
      </w:pPr>
    </w:p>
    <w:p w14:paraId="32B6EABC" w14:textId="77777777" w:rsidR="00847958" w:rsidRPr="0032497E" w:rsidRDefault="00847958" w:rsidP="008469D5">
      <w:pPr>
        <w:tabs>
          <w:tab w:val="left" w:pos="1665"/>
        </w:tabs>
        <w:rPr>
          <w:lang w:val="en-US"/>
        </w:rPr>
      </w:pPr>
    </w:p>
    <w:p w14:paraId="0354F65C" w14:textId="22A1E1D1" w:rsidR="008469D5" w:rsidRPr="0032497E" w:rsidRDefault="008469D5" w:rsidP="008469D5">
      <w:pPr>
        <w:tabs>
          <w:tab w:val="left" w:pos="1665"/>
          <w:tab w:val="left" w:pos="6810"/>
        </w:tabs>
        <w:rPr>
          <w:lang w:val="en-US"/>
        </w:rPr>
      </w:pPr>
      <w:r w:rsidRPr="0032497E">
        <w:rPr>
          <w:lang w:val="en-US"/>
        </w:rPr>
        <w:t>Then please open ListLabelDemo.Sports2000DemoForm and run it. The demo is a good starting point for your own integration.</w:t>
      </w:r>
    </w:p>
    <w:p w14:paraId="6D7BEA08" w14:textId="77777777" w:rsidR="008469D5" w:rsidRPr="0032497E" w:rsidRDefault="008469D5" w:rsidP="008469D5">
      <w:pPr>
        <w:tabs>
          <w:tab w:val="left" w:pos="1665"/>
          <w:tab w:val="left" w:pos="6810"/>
        </w:tabs>
        <w:rPr>
          <w:lang w:val="en-US"/>
        </w:rPr>
      </w:pPr>
    </w:p>
    <w:p w14:paraId="45CE211B" w14:textId="42962EBC" w:rsidR="008469D5" w:rsidRPr="0032497E" w:rsidRDefault="008469D5" w:rsidP="008469D5">
      <w:pPr>
        <w:tabs>
          <w:tab w:val="left" w:pos="1665"/>
          <w:tab w:val="left" w:pos="6810"/>
        </w:tabs>
        <w:rPr>
          <w:lang w:val="en-US"/>
        </w:rPr>
      </w:pPr>
      <w:r w:rsidRPr="0032497E">
        <w:rPr>
          <w:lang w:val="en-US"/>
        </w:rPr>
        <w:t xml:space="preserve">If you want to use an app server then please create a new one like </w:t>
      </w:r>
      <w:r w:rsidR="00052A8B">
        <w:rPr>
          <w:lang w:val="en-US"/>
        </w:rPr>
        <w:t>"</w:t>
      </w:r>
      <w:r w:rsidRPr="0032497E">
        <w:rPr>
          <w:lang w:val="en-US"/>
        </w:rPr>
        <w:t>Sports2000” with the following settings:</w:t>
      </w:r>
    </w:p>
    <w:p w14:paraId="0FD8DE74" w14:textId="77777777" w:rsidR="008469D5" w:rsidRPr="0032497E" w:rsidRDefault="008469D5" w:rsidP="008469D5">
      <w:pPr>
        <w:tabs>
          <w:tab w:val="left" w:pos="1665"/>
          <w:tab w:val="left" w:pos="6810"/>
        </w:tabs>
        <w:rPr>
          <w:lang w:val="en-US"/>
        </w:rPr>
      </w:pPr>
    </w:p>
    <w:p w14:paraId="0DDAD339" w14:textId="77777777" w:rsidR="008469D5" w:rsidRPr="0032497E" w:rsidRDefault="008469D5" w:rsidP="0032497E">
      <w:pPr>
        <w:tabs>
          <w:tab w:val="left" w:pos="1665"/>
          <w:tab w:val="left" w:pos="6810"/>
        </w:tabs>
        <w:ind w:left="360"/>
        <w:rPr>
          <w:lang w:val="en-US"/>
        </w:rPr>
      </w:pPr>
      <w:r w:rsidRPr="0032497E">
        <w:rPr>
          <w:lang w:val="en-US"/>
        </w:rPr>
        <w:t>Broker:</w:t>
      </w:r>
    </w:p>
    <w:p w14:paraId="1EE5E556" w14:textId="77777777" w:rsidR="008469D5" w:rsidRPr="0032497E" w:rsidRDefault="008469D5" w:rsidP="0032497E">
      <w:pPr>
        <w:pStyle w:val="Listenabsatz"/>
        <w:widowControl/>
        <w:numPr>
          <w:ilvl w:val="0"/>
          <w:numId w:val="40"/>
        </w:numPr>
        <w:tabs>
          <w:tab w:val="left" w:pos="1665"/>
          <w:tab w:val="left" w:pos="6810"/>
        </w:tabs>
        <w:autoSpaceDE/>
        <w:autoSpaceDN/>
        <w:spacing w:after="0"/>
        <w:ind w:left="1080"/>
        <w:contextualSpacing/>
        <w:rPr>
          <w:lang w:val="en-US"/>
        </w:rPr>
      </w:pPr>
      <w:r w:rsidRPr="0032497E">
        <w:rPr>
          <w:lang w:val="en-US"/>
        </w:rPr>
        <w:t>Stateless</w:t>
      </w:r>
    </w:p>
    <w:p w14:paraId="749BCD7C" w14:textId="77777777" w:rsidR="008469D5" w:rsidRPr="0032497E" w:rsidRDefault="008469D5" w:rsidP="0032497E">
      <w:pPr>
        <w:pStyle w:val="Listenabsatz"/>
        <w:widowControl/>
        <w:numPr>
          <w:ilvl w:val="0"/>
          <w:numId w:val="40"/>
        </w:numPr>
        <w:tabs>
          <w:tab w:val="left" w:pos="1665"/>
          <w:tab w:val="left" w:pos="6810"/>
        </w:tabs>
        <w:autoSpaceDE/>
        <w:autoSpaceDN/>
        <w:spacing w:after="0"/>
        <w:ind w:left="1080"/>
        <w:contextualSpacing/>
        <w:rPr>
          <w:lang w:val="en-US"/>
        </w:rPr>
      </w:pPr>
      <w:r w:rsidRPr="0032497E">
        <w:rPr>
          <w:lang w:val="en-US"/>
        </w:rPr>
        <w:t xml:space="preserve">Application Service Names including: listlabel </w:t>
      </w:r>
      <w:r w:rsidRPr="0032497E">
        <w:rPr>
          <w:lang w:val="en-US"/>
        </w:rPr>
        <w:br/>
        <w:t>(used in the ListLabelDemo.Sports2000ServiceAdapter)</w:t>
      </w:r>
    </w:p>
    <w:p w14:paraId="1827058F" w14:textId="77777777" w:rsidR="008469D5" w:rsidRPr="0032497E" w:rsidRDefault="008469D5" w:rsidP="0032497E">
      <w:pPr>
        <w:tabs>
          <w:tab w:val="left" w:pos="1665"/>
          <w:tab w:val="left" w:pos="6810"/>
        </w:tabs>
        <w:ind w:left="360"/>
        <w:rPr>
          <w:lang w:val="en-US"/>
        </w:rPr>
      </w:pPr>
      <w:r w:rsidRPr="0032497E">
        <w:rPr>
          <w:lang w:val="en-US"/>
        </w:rPr>
        <w:t xml:space="preserve">Agent: </w:t>
      </w:r>
    </w:p>
    <w:p w14:paraId="2C0D0E00" w14:textId="77777777" w:rsidR="008469D5" w:rsidRPr="0032497E" w:rsidRDefault="008469D5" w:rsidP="0032497E">
      <w:pPr>
        <w:pStyle w:val="Listenabsatz"/>
        <w:widowControl/>
        <w:numPr>
          <w:ilvl w:val="0"/>
          <w:numId w:val="40"/>
        </w:numPr>
        <w:tabs>
          <w:tab w:val="left" w:pos="1665"/>
          <w:tab w:val="left" w:pos="6810"/>
        </w:tabs>
        <w:autoSpaceDE/>
        <w:autoSpaceDN/>
        <w:spacing w:after="0"/>
        <w:ind w:left="1080"/>
        <w:contextualSpacing/>
        <w:rPr>
          <w:lang w:val="en-US"/>
        </w:rPr>
      </w:pPr>
      <w:r w:rsidRPr="0032497E">
        <w:rPr>
          <w:lang w:val="en-US"/>
        </w:rPr>
        <w:t>Server startup parameters: -pf C:\LLWS\LLPRO\sports2000appserver.pf</w:t>
      </w:r>
    </w:p>
    <w:p w14:paraId="0BDEE1AE" w14:textId="77777777" w:rsidR="008469D5" w:rsidRPr="0032497E" w:rsidRDefault="008469D5" w:rsidP="0032497E">
      <w:pPr>
        <w:pStyle w:val="Listenabsatz"/>
        <w:widowControl/>
        <w:numPr>
          <w:ilvl w:val="0"/>
          <w:numId w:val="40"/>
        </w:numPr>
        <w:tabs>
          <w:tab w:val="left" w:pos="1665"/>
          <w:tab w:val="left" w:pos="6810"/>
        </w:tabs>
        <w:autoSpaceDE/>
        <w:autoSpaceDN/>
        <w:spacing w:after="0"/>
        <w:ind w:left="1080"/>
        <w:contextualSpacing/>
        <w:rPr>
          <w:lang w:val="en-US"/>
        </w:rPr>
      </w:pPr>
      <w:r w:rsidRPr="0032497E">
        <w:rPr>
          <w:lang w:val="en-US"/>
        </w:rPr>
        <w:t xml:space="preserve">Propath: </w:t>
      </w:r>
      <w:proofErr w:type="gramStart"/>
      <w:r w:rsidRPr="0032497E">
        <w:rPr>
          <w:lang w:val="en-US"/>
        </w:rPr>
        <w:t>C:\LLWS\LLPRO;@</w:t>
      </w:r>
      <w:proofErr w:type="gramEnd"/>
      <w:r w:rsidRPr="0032497E">
        <w:rPr>
          <w:lang w:val="en-US"/>
        </w:rPr>
        <w:t>{WinChar Startup\PROPATH};@{WorkPath}</w:t>
      </w:r>
    </w:p>
    <w:p w14:paraId="00849539" w14:textId="77777777" w:rsidR="008469D5" w:rsidRPr="0032497E" w:rsidRDefault="008469D5" w:rsidP="0032497E">
      <w:pPr>
        <w:tabs>
          <w:tab w:val="left" w:pos="1665"/>
          <w:tab w:val="left" w:pos="6810"/>
        </w:tabs>
        <w:ind w:left="360"/>
        <w:rPr>
          <w:lang w:val="en-US"/>
        </w:rPr>
      </w:pPr>
    </w:p>
    <w:p w14:paraId="795D6A58" w14:textId="77777777" w:rsidR="008469D5" w:rsidRPr="0032497E" w:rsidRDefault="008469D5" w:rsidP="0032497E">
      <w:pPr>
        <w:tabs>
          <w:tab w:val="left" w:pos="1665"/>
          <w:tab w:val="left" w:pos="6810"/>
        </w:tabs>
        <w:ind w:left="360"/>
        <w:rPr>
          <w:lang w:val="en-US"/>
        </w:rPr>
      </w:pPr>
      <w:r w:rsidRPr="0032497E">
        <w:rPr>
          <w:lang w:val="en-US"/>
        </w:rPr>
        <w:t># sports2000appserver.pf</w:t>
      </w:r>
    </w:p>
    <w:p w14:paraId="0FC5AC7B" w14:textId="77777777" w:rsidR="008469D5" w:rsidRPr="0032497E" w:rsidRDefault="008469D5" w:rsidP="0032497E">
      <w:pPr>
        <w:tabs>
          <w:tab w:val="left" w:pos="1665"/>
          <w:tab w:val="left" w:pos="6810"/>
        </w:tabs>
        <w:ind w:left="360"/>
        <w:rPr>
          <w:lang w:val="en-US"/>
        </w:rPr>
      </w:pPr>
      <w:r w:rsidRPr="0032497E">
        <w:rPr>
          <w:lang w:val="en-US"/>
        </w:rPr>
        <w:t># Enter your sports2000 connection here</w:t>
      </w:r>
    </w:p>
    <w:p w14:paraId="2D76A91A" w14:textId="77777777" w:rsidR="008469D5" w:rsidRPr="0032497E" w:rsidRDefault="008469D5" w:rsidP="0032497E">
      <w:pPr>
        <w:tabs>
          <w:tab w:val="left" w:pos="1665"/>
          <w:tab w:val="left" w:pos="6810"/>
        </w:tabs>
        <w:ind w:left="360"/>
        <w:rPr>
          <w:lang w:val="en-US"/>
        </w:rPr>
      </w:pPr>
      <w:r w:rsidRPr="0032497E">
        <w:rPr>
          <w:lang w:val="en-US"/>
        </w:rPr>
        <w:t>-db C:\OpenEdge\Databases\sports2000.db</w:t>
      </w:r>
    </w:p>
    <w:p w14:paraId="3C4209AF" w14:textId="77777777" w:rsidR="008469D5" w:rsidRPr="0032497E" w:rsidRDefault="008469D5" w:rsidP="0032497E">
      <w:pPr>
        <w:tabs>
          <w:tab w:val="left" w:pos="1665"/>
          <w:tab w:val="left" w:pos="6810"/>
        </w:tabs>
        <w:ind w:left="360"/>
        <w:rPr>
          <w:lang w:val="en-US"/>
        </w:rPr>
      </w:pPr>
      <w:r w:rsidRPr="0032497E">
        <w:rPr>
          <w:lang w:val="en-US"/>
        </w:rPr>
        <w:t xml:space="preserve"># </w:t>
      </w:r>
    </w:p>
    <w:p w14:paraId="4C7A641A" w14:textId="77777777" w:rsidR="008469D5" w:rsidRPr="0032497E" w:rsidRDefault="008469D5" w:rsidP="0032497E">
      <w:pPr>
        <w:tabs>
          <w:tab w:val="left" w:pos="1665"/>
          <w:tab w:val="left" w:pos="6810"/>
        </w:tabs>
        <w:ind w:left="360"/>
        <w:rPr>
          <w:lang w:val="en-US"/>
        </w:rPr>
      </w:pPr>
      <w:r w:rsidRPr="0032497E">
        <w:rPr>
          <w:lang w:val="en-US"/>
        </w:rPr>
        <w:t>-inp 16000</w:t>
      </w:r>
    </w:p>
    <w:p w14:paraId="0E5F1802" w14:textId="77777777" w:rsidR="008469D5" w:rsidRPr="0032497E" w:rsidRDefault="008469D5" w:rsidP="0032497E">
      <w:pPr>
        <w:tabs>
          <w:tab w:val="left" w:pos="1665"/>
          <w:tab w:val="left" w:pos="6810"/>
        </w:tabs>
        <w:ind w:left="360"/>
        <w:rPr>
          <w:lang w:val="en-US"/>
        </w:rPr>
      </w:pPr>
      <w:r w:rsidRPr="0032497E">
        <w:rPr>
          <w:lang w:val="en-US"/>
        </w:rPr>
        <w:t>-tok 4000</w:t>
      </w:r>
    </w:p>
    <w:p w14:paraId="7128C10B" w14:textId="77777777" w:rsidR="008469D5" w:rsidRPr="0032497E" w:rsidRDefault="008469D5" w:rsidP="0032497E">
      <w:pPr>
        <w:tabs>
          <w:tab w:val="left" w:pos="1665"/>
          <w:tab w:val="left" w:pos="6810"/>
        </w:tabs>
        <w:ind w:left="360"/>
        <w:rPr>
          <w:lang w:val="en-US"/>
        </w:rPr>
      </w:pPr>
      <w:r w:rsidRPr="0032497E">
        <w:rPr>
          <w:lang w:val="en-US"/>
        </w:rPr>
        <w:t>-rereadnolock</w:t>
      </w:r>
    </w:p>
    <w:p w14:paraId="4382A54D" w14:textId="77777777" w:rsidR="008469D5" w:rsidRPr="0032497E" w:rsidRDefault="008469D5" w:rsidP="0032497E">
      <w:pPr>
        <w:tabs>
          <w:tab w:val="left" w:pos="1665"/>
          <w:tab w:val="left" w:pos="6810"/>
        </w:tabs>
        <w:ind w:left="360"/>
        <w:rPr>
          <w:lang w:val="en-US"/>
        </w:rPr>
      </w:pPr>
      <w:r w:rsidRPr="0032497E">
        <w:rPr>
          <w:lang w:val="en-US"/>
        </w:rPr>
        <w:t>-s 200</w:t>
      </w:r>
    </w:p>
    <w:p w14:paraId="060C60CE" w14:textId="77777777" w:rsidR="008469D5" w:rsidRPr="0032497E" w:rsidRDefault="008469D5" w:rsidP="0032497E">
      <w:pPr>
        <w:tabs>
          <w:tab w:val="left" w:pos="1665"/>
          <w:tab w:val="left" w:pos="6810"/>
        </w:tabs>
        <w:ind w:left="360"/>
        <w:rPr>
          <w:lang w:val="en-US"/>
        </w:rPr>
      </w:pPr>
      <w:r w:rsidRPr="0032497E">
        <w:rPr>
          <w:lang w:val="en-US"/>
        </w:rPr>
        <w:t>-mmax 65534</w:t>
      </w:r>
    </w:p>
    <w:p w14:paraId="23EA6C8B" w14:textId="77777777" w:rsidR="008469D5" w:rsidRPr="0032497E" w:rsidRDefault="008469D5" w:rsidP="0032497E">
      <w:pPr>
        <w:tabs>
          <w:tab w:val="left" w:pos="1665"/>
          <w:tab w:val="left" w:pos="6810"/>
        </w:tabs>
        <w:ind w:left="360"/>
        <w:rPr>
          <w:lang w:val="en-US"/>
        </w:rPr>
      </w:pPr>
      <w:r w:rsidRPr="0032497E">
        <w:rPr>
          <w:lang w:val="en-US"/>
        </w:rPr>
        <w:t># Not sure about -Bt</w:t>
      </w:r>
    </w:p>
    <w:p w14:paraId="7352E2B1" w14:textId="77777777" w:rsidR="008469D5" w:rsidRPr="0032497E" w:rsidRDefault="008469D5" w:rsidP="0032497E">
      <w:pPr>
        <w:tabs>
          <w:tab w:val="left" w:pos="1665"/>
          <w:tab w:val="left" w:pos="6810"/>
        </w:tabs>
        <w:ind w:left="360"/>
        <w:rPr>
          <w:lang w:val="en-US"/>
        </w:rPr>
      </w:pPr>
      <w:r w:rsidRPr="0032497E">
        <w:rPr>
          <w:lang w:val="en-US"/>
        </w:rPr>
        <w:t>-Bt 2000</w:t>
      </w:r>
    </w:p>
    <w:p w14:paraId="4DCF841B" w14:textId="77777777" w:rsidR="008469D5" w:rsidRPr="0032497E" w:rsidRDefault="008469D5" w:rsidP="008469D5">
      <w:pPr>
        <w:tabs>
          <w:tab w:val="left" w:pos="1665"/>
          <w:tab w:val="left" w:pos="6810"/>
        </w:tabs>
        <w:rPr>
          <w:lang w:val="en-US"/>
        </w:rPr>
      </w:pPr>
    </w:p>
    <w:p w14:paraId="2D0BD78D" w14:textId="77777777" w:rsidR="008469D5" w:rsidRPr="0032497E" w:rsidRDefault="008469D5" w:rsidP="008469D5">
      <w:pPr>
        <w:tabs>
          <w:tab w:val="left" w:pos="1665"/>
          <w:tab w:val="left" w:pos="6810"/>
        </w:tabs>
        <w:rPr>
          <w:lang w:val="en-US"/>
        </w:rPr>
      </w:pPr>
    </w:p>
    <w:p w14:paraId="3A590A99" w14:textId="77777777" w:rsidR="008469D5" w:rsidRPr="0032497E" w:rsidRDefault="008469D5" w:rsidP="008469D5">
      <w:pPr>
        <w:tabs>
          <w:tab w:val="left" w:pos="1665"/>
        </w:tabs>
        <w:rPr>
          <w:lang w:val="en-US"/>
        </w:rPr>
      </w:pPr>
    </w:p>
    <w:p w14:paraId="04F86946" w14:textId="77777777" w:rsidR="008469D5" w:rsidRPr="0032497E" w:rsidRDefault="008469D5" w:rsidP="008469D5">
      <w:pPr>
        <w:tabs>
          <w:tab w:val="left" w:pos="5880"/>
          <w:tab w:val="left" w:pos="8325"/>
        </w:tabs>
        <w:rPr>
          <w:lang w:val="en-US"/>
        </w:rPr>
      </w:pPr>
    </w:p>
    <w:p w14:paraId="48EB662A" w14:textId="77777777" w:rsidR="008469D5" w:rsidRPr="0032497E" w:rsidRDefault="008469D5" w:rsidP="008469D5">
      <w:pPr>
        <w:tabs>
          <w:tab w:val="left" w:pos="5880"/>
          <w:tab w:val="left" w:pos="8325"/>
        </w:tabs>
        <w:rPr>
          <w:lang w:val="en-US"/>
        </w:rPr>
      </w:pPr>
      <w:r w:rsidRPr="0032497E">
        <w:rPr>
          <w:lang w:val="en-US"/>
        </w:rPr>
        <w:t xml:space="preserve">  </w:t>
      </w:r>
    </w:p>
    <w:p w14:paraId="09BB3AE5" w14:textId="77777777" w:rsidR="008469D5" w:rsidRPr="0032497E" w:rsidRDefault="008469D5" w:rsidP="008469D5">
      <w:pPr>
        <w:tabs>
          <w:tab w:val="left" w:pos="5880"/>
        </w:tabs>
        <w:rPr>
          <w:lang w:val="en-US"/>
        </w:rPr>
      </w:pPr>
    </w:p>
    <w:p w14:paraId="17CB2522" w14:textId="0E17578F" w:rsidR="008469D5" w:rsidRPr="0032497E" w:rsidRDefault="008469D5" w:rsidP="0032497E">
      <w:pPr>
        <w:tabs>
          <w:tab w:val="left" w:pos="5880"/>
        </w:tabs>
        <w:rPr>
          <w:lang w:val="en-US"/>
        </w:rPr>
      </w:pPr>
    </w:p>
    <w:p w14:paraId="61BA35E6" w14:textId="77777777" w:rsidR="00847958" w:rsidRPr="0032497E" w:rsidRDefault="00847958" w:rsidP="00847958">
      <w:pPr>
        <w:pStyle w:val="berschrift2"/>
      </w:pPr>
      <w:bookmarkStart w:id="35" w:name="_Toc138950048"/>
      <w:bookmarkStart w:id="36" w:name="_Toc140591428"/>
      <w:r w:rsidRPr="0032497E">
        <w:lastRenderedPageBreak/>
        <w:t>Data Provider</w:t>
      </w:r>
      <w:bookmarkEnd w:id="36"/>
    </w:p>
    <w:p w14:paraId="3FB2A7C0" w14:textId="77777777" w:rsidR="00847958" w:rsidRPr="0032497E" w:rsidRDefault="00847958" w:rsidP="00847958">
      <w:pPr>
        <w:rPr>
          <w:lang w:val="en-US"/>
        </w:rPr>
      </w:pPr>
      <w:r w:rsidRPr="0032497E">
        <w:rPr>
          <w:lang w:val="en-US"/>
        </w:rPr>
        <w:t>The source code for the data provider can be obtained on GitHub:</w:t>
      </w:r>
    </w:p>
    <w:p w14:paraId="538DAC13" w14:textId="2504D684" w:rsidR="00847958" w:rsidRPr="0032497E" w:rsidRDefault="006248B7" w:rsidP="00847958">
      <w:pPr>
        <w:rPr>
          <w:lang w:val="en-US"/>
        </w:rPr>
      </w:pPr>
      <w:hyperlink r:id="rId37" w:history="1">
        <w:r w:rsidR="00847958" w:rsidRPr="0032497E">
          <w:rPr>
            <w:rStyle w:val="Hyperlink"/>
            <w:lang w:val="en-US"/>
          </w:rPr>
          <w:t>https://github.com/combit/NETDataProviders/tree/main/TasteITConsulting.ListLabel.OpenEdgeDataProvider</w:t>
        </w:r>
      </w:hyperlink>
    </w:p>
    <w:p w14:paraId="548F222C" w14:textId="77777777" w:rsidR="00847958" w:rsidRPr="0032497E" w:rsidRDefault="00847958" w:rsidP="00847958">
      <w:pPr>
        <w:rPr>
          <w:lang w:val="en-US"/>
        </w:rPr>
      </w:pPr>
    </w:p>
    <w:bookmarkEnd w:id="35"/>
    <w:p w14:paraId="78B79D06" w14:textId="2DF51899" w:rsidR="008469D5" w:rsidRPr="0032497E" w:rsidRDefault="008469D5" w:rsidP="008469D5">
      <w:pPr>
        <w:tabs>
          <w:tab w:val="left" w:pos="3045"/>
          <w:tab w:val="left" w:pos="7530"/>
        </w:tabs>
        <w:rPr>
          <w:lang w:val="en-US"/>
        </w:rPr>
      </w:pPr>
      <w:r w:rsidRPr="0032497E">
        <w:rPr>
          <w:lang w:val="en-US"/>
        </w:rPr>
        <w:t xml:space="preserve">Put the </w:t>
      </w:r>
      <w:r w:rsidR="00052A8B">
        <w:rPr>
          <w:lang w:val="en-US"/>
        </w:rPr>
        <w:t>"</w:t>
      </w:r>
      <w:r w:rsidRPr="0032497E">
        <w:rPr>
          <w:lang w:val="en-US"/>
        </w:rPr>
        <w:t>Visual Studio” source code somewhere on the disk and open the solution</w:t>
      </w:r>
      <w:r w:rsidR="00546192">
        <w:rPr>
          <w:lang w:val="en-US"/>
        </w:rPr>
        <w:t xml:space="preserve"> </w:t>
      </w:r>
      <w:r w:rsidR="00052A8B">
        <w:rPr>
          <w:lang w:val="en-US"/>
        </w:rPr>
        <w:t>"</w:t>
      </w:r>
      <w:r w:rsidRPr="0032497E">
        <w:rPr>
          <w:lang w:val="en-US"/>
        </w:rPr>
        <w:t xml:space="preserve">OpenEdgeDataProviderPro.sln” </w:t>
      </w:r>
      <w:r w:rsidR="00034DCE">
        <w:rPr>
          <w:lang w:val="en-US"/>
        </w:rPr>
        <w:t>in Visual Studio</w:t>
      </w:r>
      <w:r w:rsidRPr="0032497E">
        <w:rPr>
          <w:lang w:val="en-US"/>
        </w:rPr>
        <w:t>.</w:t>
      </w:r>
    </w:p>
    <w:p w14:paraId="370FF17B" w14:textId="77777777" w:rsidR="008469D5" w:rsidRPr="0032497E" w:rsidRDefault="008469D5" w:rsidP="008469D5">
      <w:pPr>
        <w:tabs>
          <w:tab w:val="left" w:pos="3045"/>
          <w:tab w:val="left" w:pos="7530"/>
        </w:tabs>
        <w:rPr>
          <w:lang w:val="en-US"/>
        </w:rPr>
      </w:pPr>
    </w:p>
    <w:p w14:paraId="79AFD0B9" w14:textId="77777777" w:rsidR="008469D5" w:rsidRPr="0032497E" w:rsidRDefault="008469D5" w:rsidP="008469D5">
      <w:pPr>
        <w:tabs>
          <w:tab w:val="left" w:pos="3045"/>
          <w:tab w:val="left" w:pos="7530"/>
        </w:tabs>
        <w:rPr>
          <w:lang w:val="en-US"/>
        </w:rPr>
      </w:pPr>
      <w:r w:rsidRPr="0032497E">
        <w:rPr>
          <w:lang w:val="en-US"/>
        </w:rPr>
        <w:t>The solution includes 2 projects:</w:t>
      </w:r>
    </w:p>
    <w:p w14:paraId="68E74FA0" w14:textId="77777777" w:rsidR="008469D5" w:rsidRPr="0032497E" w:rsidRDefault="008469D5" w:rsidP="008469D5">
      <w:pPr>
        <w:pStyle w:val="Listenabsatz"/>
        <w:widowControl/>
        <w:numPr>
          <w:ilvl w:val="0"/>
          <w:numId w:val="41"/>
        </w:numPr>
        <w:tabs>
          <w:tab w:val="left" w:pos="3045"/>
          <w:tab w:val="left" w:pos="7530"/>
        </w:tabs>
        <w:autoSpaceDE/>
        <w:autoSpaceDN/>
        <w:spacing w:after="0"/>
        <w:contextualSpacing/>
        <w:rPr>
          <w:lang w:val="en-US"/>
        </w:rPr>
      </w:pPr>
      <w:r w:rsidRPr="0032497E">
        <w:rPr>
          <w:lang w:val="en-US"/>
        </w:rPr>
        <w:t>OpenEdgeDataProviderPro – the data provider DLL</w:t>
      </w:r>
    </w:p>
    <w:p w14:paraId="0CE6A83C" w14:textId="77777777" w:rsidR="008469D5" w:rsidRPr="0032497E" w:rsidRDefault="008469D5" w:rsidP="008469D5">
      <w:pPr>
        <w:pStyle w:val="Listenabsatz"/>
        <w:widowControl/>
        <w:numPr>
          <w:ilvl w:val="0"/>
          <w:numId w:val="41"/>
        </w:numPr>
        <w:tabs>
          <w:tab w:val="left" w:pos="3045"/>
          <w:tab w:val="left" w:pos="7530"/>
        </w:tabs>
        <w:autoSpaceDE/>
        <w:autoSpaceDN/>
        <w:spacing w:after="0"/>
        <w:contextualSpacing/>
        <w:rPr>
          <w:lang w:val="en-US"/>
        </w:rPr>
      </w:pPr>
      <w:r w:rsidRPr="0032497E">
        <w:rPr>
          <w:lang w:val="en-US"/>
        </w:rPr>
        <w:t xml:space="preserve">OpenEdgeDemo – A C# demo client with a Progress open client proxy </w:t>
      </w:r>
    </w:p>
    <w:p w14:paraId="07D0C9FC" w14:textId="77777777" w:rsidR="008469D5" w:rsidRPr="0032497E" w:rsidRDefault="008469D5" w:rsidP="008469D5">
      <w:pPr>
        <w:tabs>
          <w:tab w:val="left" w:pos="3045"/>
          <w:tab w:val="left" w:pos="7530"/>
        </w:tabs>
        <w:rPr>
          <w:lang w:val="en-US"/>
        </w:rPr>
      </w:pPr>
    </w:p>
    <w:p w14:paraId="6FE18742" w14:textId="2222C355" w:rsidR="008469D5" w:rsidRPr="0032497E" w:rsidRDefault="0032497E" w:rsidP="008469D5">
      <w:pPr>
        <w:pStyle w:val="berschrift3"/>
        <w:keepLines w:val="0"/>
        <w:widowControl/>
        <w:numPr>
          <w:ilvl w:val="2"/>
          <w:numId w:val="0"/>
        </w:numPr>
        <w:tabs>
          <w:tab w:val="num" w:pos="720"/>
        </w:tabs>
        <w:autoSpaceDE/>
        <w:autoSpaceDN/>
        <w:spacing w:before="240" w:after="60"/>
        <w:ind w:left="720" w:hanging="720"/>
      </w:pPr>
      <w:bookmarkStart w:id="37" w:name="_Toc138950049"/>
      <w:bookmarkStart w:id="38" w:name="_Ref140568827"/>
      <w:bookmarkStart w:id="39" w:name="_Toc140591429"/>
      <w:r w:rsidRPr="0032497E">
        <w:t xml:space="preserve">Building the </w:t>
      </w:r>
      <w:r w:rsidR="008469D5" w:rsidRPr="0032497E">
        <w:t>OpenEdgeDataProviderPro</w:t>
      </w:r>
      <w:bookmarkEnd w:id="37"/>
      <w:r w:rsidRPr="0032497E">
        <w:t xml:space="preserve"> Assembly</w:t>
      </w:r>
      <w:bookmarkEnd w:id="38"/>
      <w:bookmarkEnd w:id="39"/>
    </w:p>
    <w:p w14:paraId="3A0EF074" w14:textId="77777777" w:rsidR="008469D5" w:rsidRPr="0032497E" w:rsidRDefault="008469D5" w:rsidP="008469D5">
      <w:pPr>
        <w:tabs>
          <w:tab w:val="left" w:pos="3045"/>
          <w:tab w:val="left" w:pos="7530"/>
        </w:tabs>
        <w:rPr>
          <w:lang w:val="en-US"/>
        </w:rPr>
      </w:pPr>
      <w:r w:rsidRPr="0032497E">
        <w:rPr>
          <w:lang w:val="en-US"/>
        </w:rPr>
        <w:t xml:space="preserve">There a two source files: </w:t>
      </w:r>
    </w:p>
    <w:p w14:paraId="6A2B672F" w14:textId="6028858E" w:rsidR="008469D5" w:rsidRPr="0032497E" w:rsidRDefault="008469D5" w:rsidP="008469D5">
      <w:pPr>
        <w:pStyle w:val="Listenabsatz"/>
        <w:widowControl/>
        <w:numPr>
          <w:ilvl w:val="0"/>
          <w:numId w:val="42"/>
        </w:numPr>
        <w:tabs>
          <w:tab w:val="left" w:pos="3045"/>
          <w:tab w:val="left" w:pos="7530"/>
        </w:tabs>
        <w:autoSpaceDE/>
        <w:autoSpaceDN/>
        <w:spacing w:after="0"/>
        <w:contextualSpacing/>
        <w:rPr>
          <w:lang w:val="en-US"/>
        </w:rPr>
      </w:pPr>
      <w:r w:rsidRPr="0032497E">
        <w:rPr>
          <w:lang w:val="en-US"/>
        </w:rPr>
        <w:t xml:space="preserve">DataProvider.cs </w:t>
      </w:r>
      <w:r w:rsidR="00546192">
        <w:rPr>
          <w:lang w:val="en-US"/>
        </w:rPr>
        <w:t>(</w:t>
      </w:r>
      <w:r w:rsidRPr="0032497E">
        <w:rPr>
          <w:lang w:val="en-US"/>
        </w:rPr>
        <w:t>the source code for the dll</w:t>
      </w:r>
      <w:r w:rsidR="00546192">
        <w:rPr>
          <w:lang w:val="en-US"/>
        </w:rPr>
        <w:t>)</w:t>
      </w:r>
    </w:p>
    <w:p w14:paraId="1E225622" w14:textId="45A63DA0" w:rsidR="008469D5" w:rsidRPr="0032497E" w:rsidRDefault="008469D5" w:rsidP="008469D5">
      <w:pPr>
        <w:pStyle w:val="Listenabsatz"/>
        <w:widowControl/>
        <w:numPr>
          <w:ilvl w:val="0"/>
          <w:numId w:val="42"/>
        </w:numPr>
        <w:tabs>
          <w:tab w:val="left" w:pos="3045"/>
          <w:tab w:val="left" w:pos="7530"/>
        </w:tabs>
        <w:autoSpaceDE/>
        <w:autoSpaceDN/>
        <w:spacing w:after="0"/>
        <w:contextualSpacing/>
        <w:rPr>
          <w:lang w:val="en-US"/>
        </w:rPr>
      </w:pPr>
      <w:r w:rsidRPr="0032497E">
        <w:rPr>
          <w:lang w:val="en-US"/>
        </w:rPr>
        <w:t>LitJson.cs</w:t>
      </w:r>
      <w:r w:rsidR="00546192">
        <w:rPr>
          <w:lang w:val="en-US"/>
        </w:rPr>
        <w:t xml:space="preserve"> (</w:t>
      </w:r>
      <w:r w:rsidRPr="0032497E">
        <w:rPr>
          <w:lang w:val="en-US"/>
        </w:rPr>
        <w:t>Litjson is a free JSON library</w:t>
      </w:r>
      <w:r w:rsidR="00546192">
        <w:rPr>
          <w:lang w:val="en-US"/>
        </w:rPr>
        <w:t>, see</w:t>
      </w:r>
      <w:r w:rsidRPr="0032497E">
        <w:rPr>
          <w:lang w:val="en-US"/>
        </w:rPr>
        <w:t xml:space="preserve"> </w:t>
      </w:r>
      <w:hyperlink r:id="rId38" w:history="1">
        <w:r w:rsidRPr="0032497E">
          <w:rPr>
            <w:rStyle w:val="Hyperlink"/>
            <w:lang w:val="en-US"/>
          </w:rPr>
          <w:t>https://lbv.github.io/litjson/</w:t>
        </w:r>
      </w:hyperlink>
      <w:r w:rsidR="00546192">
        <w:rPr>
          <w:lang w:val="en-US"/>
        </w:rPr>
        <w:t>)</w:t>
      </w:r>
    </w:p>
    <w:p w14:paraId="264F2AF3" w14:textId="77777777" w:rsidR="008469D5" w:rsidRPr="0032497E" w:rsidRDefault="008469D5" w:rsidP="008469D5">
      <w:pPr>
        <w:tabs>
          <w:tab w:val="left" w:pos="3045"/>
          <w:tab w:val="left" w:pos="7530"/>
        </w:tabs>
        <w:rPr>
          <w:lang w:val="en-US"/>
        </w:rPr>
      </w:pPr>
    </w:p>
    <w:p w14:paraId="462F6286" w14:textId="5C37041E" w:rsidR="008469D5" w:rsidRPr="0032497E" w:rsidRDefault="008469D5" w:rsidP="008469D5">
      <w:pPr>
        <w:tabs>
          <w:tab w:val="left" w:pos="3045"/>
          <w:tab w:val="left" w:pos="7530"/>
        </w:tabs>
        <w:rPr>
          <w:lang w:val="en-US"/>
        </w:rPr>
      </w:pPr>
      <w:r w:rsidRPr="0032497E">
        <w:rPr>
          <w:u w:val="single"/>
          <w:lang w:val="en-US"/>
        </w:rPr>
        <w:t>References:</w:t>
      </w:r>
      <w:r w:rsidRPr="0032497E">
        <w:rPr>
          <w:lang w:val="en-US"/>
        </w:rPr>
        <w:t xml:space="preserve"> you need to point to the proper versions of </w:t>
      </w:r>
      <w:proofErr w:type="gramStart"/>
      <w:r w:rsidRPr="0032497E">
        <w:rPr>
          <w:lang w:val="en-US"/>
        </w:rPr>
        <w:t>combit.ListLabel</w:t>
      </w:r>
      <w:proofErr w:type="gramEnd"/>
      <w:r w:rsidR="00546192">
        <w:rPr>
          <w:lang w:val="en-US"/>
        </w:rPr>
        <w:fldChar w:fldCharType="begin"/>
      </w:r>
      <w:r w:rsidR="00546192">
        <w:rPr>
          <w:lang w:val="en-US"/>
        </w:rPr>
        <w:instrText xml:space="preserve"> DOCPROPERTY  _LLMajorVersion  \* MERGEFORMAT </w:instrText>
      </w:r>
      <w:r w:rsidR="00546192">
        <w:rPr>
          <w:lang w:val="en-US"/>
        </w:rPr>
        <w:fldChar w:fldCharType="separate"/>
      </w:r>
      <w:r w:rsidR="00052A8B">
        <w:rPr>
          <w:lang w:val="en-US"/>
        </w:rPr>
        <w:t>29</w:t>
      </w:r>
      <w:r w:rsidR="00546192">
        <w:rPr>
          <w:lang w:val="en-US"/>
        </w:rPr>
        <w:fldChar w:fldCharType="end"/>
      </w:r>
      <w:r w:rsidRPr="0032497E">
        <w:rPr>
          <w:lang w:val="en-US"/>
        </w:rPr>
        <w:t>.</w:t>
      </w:r>
    </w:p>
    <w:p w14:paraId="22E39C01" w14:textId="77777777" w:rsidR="008469D5" w:rsidRPr="0032497E" w:rsidRDefault="008469D5" w:rsidP="008469D5">
      <w:pPr>
        <w:rPr>
          <w:lang w:val="en-US"/>
        </w:rPr>
      </w:pPr>
    </w:p>
    <w:p w14:paraId="10E4865E" w14:textId="13641719" w:rsidR="008469D5" w:rsidRPr="0032497E" w:rsidRDefault="008469D5" w:rsidP="008469D5">
      <w:pPr>
        <w:tabs>
          <w:tab w:val="left" w:pos="3045"/>
          <w:tab w:val="left" w:pos="7530"/>
        </w:tabs>
        <w:rPr>
          <w:lang w:val="en-US"/>
        </w:rPr>
      </w:pPr>
      <w:r w:rsidRPr="0032497E">
        <w:rPr>
          <w:u w:val="single"/>
          <w:lang w:val="en-US"/>
        </w:rPr>
        <w:t>Properties:</w:t>
      </w:r>
      <w:r w:rsidRPr="0032497E">
        <w:rPr>
          <w:lang w:val="en-US"/>
        </w:rPr>
        <w:t xml:space="preserve"> .N</w:t>
      </w:r>
      <w:r w:rsidR="00546192">
        <w:rPr>
          <w:lang w:val="en-US"/>
        </w:rPr>
        <w:t>ET</w:t>
      </w:r>
      <w:r w:rsidRPr="0032497E">
        <w:rPr>
          <w:lang w:val="en-US"/>
        </w:rPr>
        <w:t xml:space="preserve"> </w:t>
      </w:r>
      <w:r w:rsidR="00546192">
        <w:rPr>
          <w:lang w:val="en-US"/>
        </w:rPr>
        <w:t>v</w:t>
      </w:r>
      <w:r w:rsidRPr="0032497E">
        <w:rPr>
          <w:lang w:val="en-US"/>
        </w:rPr>
        <w:t>ersion and CPU</w:t>
      </w:r>
    </w:p>
    <w:p w14:paraId="2A0379E0" w14:textId="77777777" w:rsidR="008469D5" w:rsidRPr="0032497E" w:rsidRDefault="008469D5" w:rsidP="008469D5">
      <w:pPr>
        <w:tabs>
          <w:tab w:val="left" w:pos="3045"/>
          <w:tab w:val="left" w:pos="7530"/>
        </w:tabs>
        <w:rPr>
          <w:lang w:val="en-US"/>
        </w:rPr>
      </w:pPr>
    </w:p>
    <w:p w14:paraId="626742EA" w14:textId="77777777" w:rsidR="008469D5" w:rsidRPr="0032497E" w:rsidRDefault="008469D5" w:rsidP="008469D5">
      <w:pPr>
        <w:tabs>
          <w:tab w:val="left" w:pos="3045"/>
          <w:tab w:val="left" w:pos="7530"/>
        </w:tabs>
        <w:rPr>
          <w:lang w:val="en-US"/>
        </w:rPr>
      </w:pPr>
      <w:r w:rsidRPr="0032497E">
        <w:rPr>
          <w:noProof/>
          <w:lang w:val="en-US"/>
        </w:rPr>
        <w:drawing>
          <wp:inline distT="0" distB="0" distL="0" distR="0" wp14:anchorId="67DC22F2" wp14:editId="03357CC7">
            <wp:extent cx="5759450" cy="2129025"/>
            <wp:effectExtent l="0" t="0" r="0" b="508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59450" cy="2129025"/>
                    </a:xfrm>
                    <a:prstGeom prst="rect">
                      <a:avLst/>
                    </a:prstGeom>
                  </pic:spPr>
                </pic:pic>
              </a:graphicData>
            </a:graphic>
          </wp:inline>
        </w:drawing>
      </w:r>
    </w:p>
    <w:p w14:paraId="2E7F0238" w14:textId="77777777" w:rsidR="008469D5" w:rsidRPr="0032497E" w:rsidRDefault="008469D5" w:rsidP="008469D5">
      <w:pPr>
        <w:tabs>
          <w:tab w:val="left" w:pos="3045"/>
          <w:tab w:val="left" w:pos="7530"/>
        </w:tabs>
        <w:rPr>
          <w:lang w:val="en-US"/>
        </w:rPr>
      </w:pPr>
    </w:p>
    <w:p w14:paraId="5984F7CF" w14:textId="77777777" w:rsidR="008469D5" w:rsidRPr="0032497E" w:rsidRDefault="008469D5" w:rsidP="008469D5">
      <w:pPr>
        <w:tabs>
          <w:tab w:val="left" w:pos="3045"/>
          <w:tab w:val="left" w:pos="7530"/>
        </w:tabs>
        <w:rPr>
          <w:lang w:val="en-US"/>
        </w:rPr>
      </w:pPr>
    </w:p>
    <w:p w14:paraId="5D239564" w14:textId="360D8C92" w:rsidR="008469D5" w:rsidRPr="0032497E" w:rsidRDefault="008469D5" w:rsidP="008469D5">
      <w:pPr>
        <w:tabs>
          <w:tab w:val="left" w:pos="3045"/>
          <w:tab w:val="left" w:pos="7530"/>
        </w:tabs>
        <w:rPr>
          <w:lang w:val="en-US"/>
        </w:rPr>
      </w:pPr>
      <w:r w:rsidRPr="0032497E">
        <w:rPr>
          <w:lang w:val="en-US"/>
        </w:rPr>
        <w:t xml:space="preserve">Make sure to use </w:t>
      </w:r>
      <w:r w:rsidR="00052A8B">
        <w:rPr>
          <w:lang w:val="en-US"/>
        </w:rPr>
        <w:t>"</w:t>
      </w:r>
      <w:r w:rsidRPr="0032497E">
        <w:rPr>
          <w:lang w:val="en-US"/>
        </w:rPr>
        <w:t>Any CPU”. Then you can use the DLL for 32</w:t>
      </w:r>
      <w:r w:rsidR="00546192">
        <w:rPr>
          <w:lang w:val="en-US"/>
        </w:rPr>
        <w:t>-</w:t>
      </w:r>
      <w:r w:rsidRPr="0032497E">
        <w:rPr>
          <w:lang w:val="en-US"/>
        </w:rPr>
        <w:t>bit and 64</w:t>
      </w:r>
      <w:r w:rsidR="00546192">
        <w:rPr>
          <w:lang w:val="en-US"/>
        </w:rPr>
        <w:t>-</w:t>
      </w:r>
      <w:r w:rsidRPr="0032497E">
        <w:rPr>
          <w:lang w:val="en-US"/>
        </w:rPr>
        <w:t>bit.</w:t>
      </w:r>
    </w:p>
    <w:p w14:paraId="39270B53" w14:textId="77777777" w:rsidR="008469D5" w:rsidRPr="0032497E" w:rsidRDefault="008469D5" w:rsidP="008469D5">
      <w:pPr>
        <w:tabs>
          <w:tab w:val="left" w:pos="375"/>
          <w:tab w:val="left" w:pos="5175"/>
        </w:tabs>
        <w:rPr>
          <w:lang w:val="en-US"/>
        </w:rPr>
      </w:pPr>
    </w:p>
    <w:p w14:paraId="29EA3B82" w14:textId="77777777" w:rsidR="008469D5" w:rsidRPr="0032497E" w:rsidRDefault="008469D5" w:rsidP="008469D5">
      <w:pPr>
        <w:rPr>
          <w:lang w:val="en-US"/>
        </w:rPr>
      </w:pPr>
      <w:r w:rsidRPr="0032497E">
        <w:rPr>
          <w:lang w:val="en-US"/>
        </w:rPr>
        <w:br w:type="page"/>
      </w:r>
    </w:p>
    <w:p w14:paraId="19F9A13A" w14:textId="77777777" w:rsidR="008469D5" w:rsidRPr="0032497E" w:rsidRDefault="008469D5" w:rsidP="008469D5">
      <w:pPr>
        <w:tabs>
          <w:tab w:val="left" w:pos="375"/>
          <w:tab w:val="left" w:pos="5175"/>
        </w:tabs>
        <w:rPr>
          <w:lang w:val="en-US"/>
        </w:rPr>
      </w:pPr>
      <w:r w:rsidRPr="0032497E">
        <w:rPr>
          <w:lang w:val="en-US"/>
        </w:rPr>
        <w:lastRenderedPageBreak/>
        <w:t>Then you choose a build entry.</w:t>
      </w:r>
    </w:p>
    <w:p w14:paraId="18AAEDFD" w14:textId="77777777" w:rsidR="008469D5" w:rsidRPr="0032497E" w:rsidRDefault="008469D5" w:rsidP="008469D5">
      <w:pPr>
        <w:tabs>
          <w:tab w:val="left" w:pos="375"/>
          <w:tab w:val="left" w:pos="5175"/>
        </w:tabs>
        <w:rPr>
          <w:lang w:val="en-US"/>
        </w:rPr>
      </w:pPr>
    </w:p>
    <w:p w14:paraId="7078B40F" w14:textId="77777777" w:rsidR="008469D5" w:rsidRPr="0032497E" w:rsidRDefault="008469D5" w:rsidP="008469D5">
      <w:pPr>
        <w:tabs>
          <w:tab w:val="left" w:pos="375"/>
          <w:tab w:val="left" w:pos="5175"/>
        </w:tabs>
        <w:rPr>
          <w:lang w:val="en-US"/>
        </w:rPr>
      </w:pPr>
      <w:r w:rsidRPr="0032497E">
        <w:rPr>
          <w:noProof/>
          <w:lang w:val="en-US"/>
        </w:rPr>
        <w:drawing>
          <wp:inline distT="0" distB="0" distL="0" distR="0" wp14:anchorId="3600901F" wp14:editId="4EA5C716">
            <wp:extent cx="2752725" cy="2117481"/>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53110" cy="2117777"/>
                    </a:xfrm>
                    <a:prstGeom prst="rect">
                      <a:avLst/>
                    </a:prstGeom>
                  </pic:spPr>
                </pic:pic>
              </a:graphicData>
            </a:graphic>
          </wp:inline>
        </w:drawing>
      </w:r>
    </w:p>
    <w:p w14:paraId="61A0A9A5" w14:textId="77777777" w:rsidR="008469D5" w:rsidRPr="0032497E" w:rsidRDefault="008469D5" w:rsidP="008469D5">
      <w:pPr>
        <w:tabs>
          <w:tab w:val="left" w:pos="375"/>
          <w:tab w:val="left" w:pos="5175"/>
        </w:tabs>
        <w:rPr>
          <w:lang w:val="en-US"/>
        </w:rPr>
      </w:pPr>
    </w:p>
    <w:p w14:paraId="6B990511" w14:textId="77777777" w:rsidR="008469D5" w:rsidRPr="0032497E" w:rsidRDefault="008469D5" w:rsidP="008469D5">
      <w:pPr>
        <w:tabs>
          <w:tab w:val="left" w:pos="375"/>
          <w:tab w:val="left" w:pos="5175"/>
        </w:tabs>
        <w:rPr>
          <w:lang w:val="en-US"/>
        </w:rPr>
      </w:pPr>
      <w:r w:rsidRPr="0032497E">
        <w:rPr>
          <w:lang w:val="en-US"/>
        </w:rPr>
        <w:t>If you have a proper setup then you should see the following in the output panel:</w:t>
      </w:r>
    </w:p>
    <w:p w14:paraId="68644D1E" w14:textId="77777777" w:rsidR="008469D5" w:rsidRPr="0032497E" w:rsidRDefault="008469D5" w:rsidP="008469D5">
      <w:pPr>
        <w:tabs>
          <w:tab w:val="left" w:pos="375"/>
          <w:tab w:val="left" w:pos="5175"/>
        </w:tabs>
        <w:rPr>
          <w:lang w:val="en-US"/>
        </w:rPr>
      </w:pPr>
    </w:p>
    <w:p w14:paraId="6AEF601F" w14:textId="77777777" w:rsidR="008469D5" w:rsidRPr="0032497E" w:rsidRDefault="008469D5" w:rsidP="008469D5">
      <w:pPr>
        <w:tabs>
          <w:tab w:val="left" w:pos="1605"/>
        </w:tabs>
        <w:rPr>
          <w:lang w:val="en-US"/>
        </w:rPr>
      </w:pPr>
      <w:r w:rsidRPr="0032497E">
        <w:rPr>
          <w:noProof/>
          <w:lang w:val="en-US"/>
        </w:rPr>
        <w:drawing>
          <wp:inline distT="0" distB="0" distL="0" distR="0" wp14:anchorId="48D36EF5" wp14:editId="72549048">
            <wp:extent cx="5143500" cy="740957"/>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49794" cy="741864"/>
                    </a:xfrm>
                    <a:prstGeom prst="rect">
                      <a:avLst/>
                    </a:prstGeom>
                  </pic:spPr>
                </pic:pic>
              </a:graphicData>
            </a:graphic>
          </wp:inline>
        </w:drawing>
      </w:r>
    </w:p>
    <w:p w14:paraId="7C477880" w14:textId="77777777" w:rsidR="008469D5" w:rsidRPr="0032497E" w:rsidRDefault="008469D5" w:rsidP="008469D5">
      <w:pPr>
        <w:tabs>
          <w:tab w:val="left" w:pos="1605"/>
        </w:tabs>
        <w:rPr>
          <w:lang w:val="en-US"/>
        </w:rPr>
      </w:pPr>
      <w:r w:rsidRPr="0032497E">
        <w:rPr>
          <w:lang w:val="en-US"/>
        </w:rPr>
        <w:tab/>
      </w:r>
    </w:p>
    <w:p w14:paraId="5CE6AE6D" w14:textId="77777777" w:rsidR="008469D5" w:rsidRPr="0032497E" w:rsidRDefault="008469D5" w:rsidP="008469D5">
      <w:pPr>
        <w:tabs>
          <w:tab w:val="left" w:pos="1605"/>
        </w:tabs>
        <w:rPr>
          <w:lang w:val="en-US"/>
        </w:rPr>
      </w:pPr>
      <w:r w:rsidRPr="0032497E">
        <w:rPr>
          <w:lang w:val="en-US"/>
        </w:rPr>
        <w:t>You will find the created DLL in the release directory.</w:t>
      </w:r>
    </w:p>
    <w:p w14:paraId="18BE630B" w14:textId="77777777" w:rsidR="008469D5" w:rsidRPr="0032497E" w:rsidRDefault="008469D5" w:rsidP="008469D5">
      <w:pPr>
        <w:tabs>
          <w:tab w:val="left" w:pos="1605"/>
        </w:tabs>
        <w:rPr>
          <w:lang w:val="en-US"/>
        </w:rPr>
      </w:pPr>
    </w:p>
    <w:p w14:paraId="5AEA4F7F" w14:textId="77777777" w:rsidR="008469D5" w:rsidRPr="0032497E" w:rsidRDefault="008469D5" w:rsidP="008469D5">
      <w:pPr>
        <w:tabs>
          <w:tab w:val="left" w:pos="1605"/>
        </w:tabs>
        <w:rPr>
          <w:lang w:val="en-US"/>
        </w:rPr>
      </w:pPr>
      <w:r w:rsidRPr="0032497E">
        <w:rPr>
          <w:noProof/>
          <w:lang w:val="en-US"/>
        </w:rPr>
        <w:drawing>
          <wp:inline distT="0" distB="0" distL="0" distR="0" wp14:anchorId="31300DD9" wp14:editId="1B9002B2">
            <wp:extent cx="5363323" cy="1819529"/>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63323" cy="1819529"/>
                    </a:xfrm>
                    <a:prstGeom prst="rect">
                      <a:avLst/>
                    </a:prstGeom>
                  </pic:spPr>
                </pic:pic>
              </a:graphicData>
            </a:graphic>
          </wp:inline>
        </w:drawing>
      </w:r>
    </w:p>
    <w:p w14:paraId="6D75C0B0" w14:textId="4AB10AAB" w:rsidR="008469D5" w:rsidRPr="0032497E" w:rsidRDefault="008469D5" w:rsidP="008469D5">
      <w:pPr>
        <w:tabs>
          <w:tab w:val="left" w:pos="1605"/>
        </w:tabs>
        <w:rPr>
          <w:lang w:val="en-US"/>
        </w:rPr>
      </w:pPr>
      <w:r w:rsidRPr="0032497E">
        <w:rPr>
          <w:lang w:val="en-US"/>
        </w:rPr>
        <w:t>Copy these DLL</w:t>
      </w:r>
      <w:r w:rsidR="00546192">
        <w:rPr>
          <w:lang w:val="en-US"/>
        </w:rPr>
        <w:t>s</w:t>
      </w:r>
      <w:r w:rsidRPr="0032497E">
        <w:rPr>
          <w:lang w:val="en-US"/>
        </w:rPr>
        <w:t xml:space="preserve"> into your OpenEdge Assemblies directory.</w:t>
      </w:r>
    </w:p>
    <w:p w14:paraId="596E023D" w14:textId="53218B8E" w:rsidR="008469D5" w:rsidRPr="0032497E" w:rsidRDefault="00546192" w:rsidP="008469D5">
      <w:pPr>
        <w:pStyle w:val="berschrift3"/>
        <w:keepLines w:val="0"/>
        <w:widowControl/>
        <w:numPr>
          <w:ilvl w:val="2"/>
          <w:numId w:val="0"/>
        </w:numPr>
        <w:tabs>
          <w:tab w:val="num" w:pos="720"/>
        </w:tabs>
        <w:autoSpaceDE/>
        <w:autoSpaceDN/>
        <w:spacing w:before="240" w:after="60"/>
        <w:ind w:left="720" w:hanging="720"/>
      </w:pPr>
      <w:bookmarkStart w:id="40" w:name="_Toc138950050"/>
      <w:bookmarkStart w:id="41" w:name="_Toc140591430"/>
      <w:r>
        <w:t xml:space="preserve">Building the </w:t>
      </w:r>
      <w:r w:rsidR="008469D5" w:rsidRPr="0032497E">
        <w:t>OpenEdgeDemo</w:t>
      </w:r>
      <w:bookmarkEnd w:id="40"/>
      <w:r w:rsidR="008469D5" w:rsidRPr="0032497E">
        <w:t xml:space="preserve"> </w:t>
      </w:r>
      <w:r>
        <w:t>Application</w:t>
      </w:r>
      <w:bookmarkEnd w:id="41"/>
    </w:p>
    <w:p w14:paraId="6C58B0F4" w14:textId="23DD4C7E" w:rsidR="008469D5" w:rsidRPr="0032497E" w:rsidRDefault="008469D5" w:rsidP="008469D5">
      <w:pPr>
        <w:tabs>
          <w:tab w:val="left" w:pos="1605"/>
        </w:tabs>
        <w:rPr>
          <w:lang w:val="en-US"/>
        </w:rPr>
      </w:pPr>
      <w:r w:rsidRPr="0032497E">
        <w:rPr>
          <w:lang w:val="en-US"/>
        </w:rPr>
        <w:t>The .N</w:t>
      </w:r>
      <w:r w:rsidR="00546192">
        <w:rPr>
          <w:lang w:val="en-US"/>
        </w:rPr>
        <w:t>ET</w:t>
      </w:r>
      <w:r w:rsidRPr="0032497E">
        <w:rPr>
          <w:lang w:val="en-US"/>
        </w:rPr>
        <w:t xml:space="preserve"> demo is a windows forms application accessing the OpenEdge Appserver through an Open Client proxy. The proxy needs to be built with the OpenEdge ProxyGen tool.</w:t>
      </w:r>
    </w:p>
    <w:p w14:paraId="218975D5" w14:textId="77777777" w:rsidR="008469D5" w:rsidRPr="0032497E" w:rsidRDefault="008469D5" w:rsidP="008469D5">
      <w:pPr>
        <w:tabs>
          <w:tab w:val="left" w:pos="8340"/>
        </w:tabs>
        <w:rPr>
          <w:lang w:val="en-US"/>
        </w:rPr>
      </w:pPr>
      <w:r w:rsidRPr="0032497E">
        <w:rPr>
          <w:lang w:val="en-US"/>
        </w:rPr>
        <w:tab/>
      </w:r>
    </w:p>
    <w:p w14:paraId="317A2327" w14:textId="6102B941" w:rsidR="008469D5" w:rsidRPr="0032497E" w:rsidRDefault="008469D5" w:rsidP="008469D5">
      <w:pPr>
        <w:tabs>
          <w:tab w:val="left" w:pos="8340"/>
        </w:tabs>
        <w:rPr>
          <w:lang w:val="en-US"/>
        </w:rPr>
      </w:pPr>
      <w:r w:rsidRPr="0032497E">
        <w:rPr>
          <w:lang w:val="en-US"/>
        </w:rPr>
        <w:t xml:space="preserve">You will find the Proxy Gen configuration in </w:t>
      </w:r>
      <w:r w:rsidR="00546192">
        <w:rPr>
          <w:lang w:val="en-US"/>
        </w:rPr>
        <w:t xml:space="preserve">the </w:t>
      </w:r>
      <w:r w:rsidR="00052A8B">
        <w:rPr>
          <w:lang w:val="en-US"/>
        </w:rPr>
        <w:t>"</w:t>
      </w:r>
      <w:r w:rsidRPr="0032497E">
        <w:rPr>
          <w:lang w:val="en-US"/>
        </w:rPr>
        <w:t>ProxyGen</w:t>
      </w:r>
      <w:r w:rsidR="00052A8B">
        <w:rPr>
          <w:lang w:val="en-US"/>
        </w:rPr>
        <w:t>"</w:t>
      </w:r>
      <w:r w:rsidR="00546192">
        <w:rPr>
          <w:lang w:val="en-US"/>
        </w:rPr>
        <w:t xml:space="preserve"> folder of the OpenEdge sample in your installation.</w:t>
      </w:r>
    </w:p>
    <w:p w14:paraId="35A3608B" w14:textId="77777777" w:rsidR="008469D5" w:rsidRPr="0032497E" w:rsidRDefault="008469D5" w:rsidP="008469D5">
      <w:pPr>
        <w:tabs>
          <w:tab w:val="left" w:pos="8340"/>
        </w:tabs>
        <w:rPr>
          <w:lang w:val="en-US"/>
        </w:rPr>
      </w:pPr>
    </w:p>
    <w:p w14:paraId="57BB7203" w14:textId="77777777" w:rsidR="008469D5" w:rsidRPr="0032497E" w:rsidRDefault="008469D5" w:rsidP="008469D5">
      <w:pPr>
        <w:tabs>
          <w:tab w:val="left" w:pos="8340"/>
        </w:tabs>
        <w:rPr>
          <w:lang w:val="en-US"/>
        </w:rPr>
      </w:pPr>
      <w:r w:rsidRPr="0032497E">
        <w:rPr>
          <w:noProof/>
          <w:lang w:val="en-US"/>
        </w:rPr>
        <w:lastRenderedPageBreak/>
        <w:drawing>
          <wp:inline distT="0" distB="0" distL="0" distR="0" wp14:anchorId="7EC4175D" wp14:editId="43C14D89">
            <wp:extent cx="5068007" cy="2095792"/>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68007" cy="2095792"/>
                    </a:xfrm>
                    <a:prstGeom prst="rect">
                      <a:avLst/>
                    </a:prstGeom>
                  </pic:spPr>
                </pic:pic>
              </a:graphicData>
            </a:graphic>
          </wp:inline>
        </w:drawing>
      </w:r>
    </w:p>
    <w:p w14:paraId="4D11BBCC" w14:textId="77777777" w:rsidR="008469D5" w:rsidRPr="0032497E" w:rsidRDefault="008469D5" w:rsidP="008469D5">
      <w:pPr>
        <w:tabs>
          <w:tab w:val="left" w:pos="8340"/>
        </w:tabs>
        <w:rPr>
          <w:lang w:val="en-US"/>
        </w:rPr>
      </w:pPr>
    </w:p>
    <w:p w14:paraId="3C5E71BA" w14:textId="77777777" w:rsidR="008469D5" w:rsidRPr="0032497E" w:rsidRDefault="008469D5" w:rsidP="008469D5">
      <w:pPr>
        <w:tabs>
          <w:tab w:val="left" w:pos="8340"/>
        </w:tabs>
        <w:rPr>
          <w:lang w:val="en-US"/>
        </w:rPr>
      </w:pPr>
      <w:r w:rsidRPr="0032497E">
        <w:rPr>
          <w:lang w:val="en-US"/>
        </w:rPr>
        <w:t>You may have to change the propath setting to point to the LLPRO directory in your workspace.</w:t>
      </w:r>
    </w:p>
    <w:p w14:paraId="0E3DC6A3" w14:textId="77777777" w:rsidR="008469D5" w:rsidRPr="0032497E" w:rsidRDefault="008469D5" w:rsidP="008469D5">
      <w:pPr>
        <w:tabs>
          <w:tab w:val="left" w:pos="8340"/>
        </w:tabs>
        <w:rPr>
          <w:lang w:val="en-US"/>
        </w:rPr>
      </w:pPr>
    </w:p>
    <w:p w14:paraId="72FA1B6D" w14:textId="77777777" w:rsidR="008469D5" w:rsidRPr="0032497E" w:rsidRDefault="008469D5" w:rsidP="008469D5">
      <w:pPr>
        <w:tabs>
          <w:tab w:val="left" w:pos="8340"/>
        </w:tabs>
        <w:rPr>
          <w:lang w:val="en-US"/>
        </w:rPr>
      </w:pPr>
      <w:r w:rsidRPr="0032497E">
        <w:rPr>
          <w:lang w:val="en-US"/>
        </w:rPr>
        <w:t>Make sure to use the right ProxyGen shortcut if you have multiple OpenEdge versions installed.</w:t>
      </w:r>
    </w:p>
    <w:p w14:paraId="7FFB17FC" w14:textId="77777777" w:rsidR="008469D5" w:rsidRPr="0032497E" w:rsidRDefault="008469D5" w:rsidP="008469D5">
      <w:pPr>
        <w:tabs>
          <w:tab w:val="left" w:pos="8340"/>
        </w:tabs>
        <w:rPr>
          <w:lang w:val="en-US"/>
        </w:rPr>
      </w:pPr>
      <w:r w:rsidRPr="0032497E">
        <w:rPr>
          <w:noProof/>
          <w:lang w:val="en-US"/>
        </w:rPr>
        <w:drawing>
          <wp:inline distT="0" distB="0" distL="0" distR="0" wp14:anchorId="69C85942" wp14:editId="461526AC">
            <wp:extent cx="5439534" cy="175284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39534" cy="1752845"/>
                    </a:xfrm>
                    <a:prstGeom prst="rect">
                      <a:avLst/>
                    </a:prstGeom>
                  </pic:spPr>
                </pic:pic>
              </a:graphicData>
            </a:graphic>
          </wp:inline>
        </w:drawing>
      </w:r>
    </w:p>
    <w:p w14:paraId="5ED41442" w14:textId="77777777" w:rsidR="008469D5" w:rsidRPr="0032497E" w:rsidRDefault="008469D5" w:rsidP="008469D5">
      <w:pPr>
        <w:tabs>
          <w:tab w:val="left" w:pos="8340"/>
        </w:tabs>
        <w:rPr>
          <w:lang w:val="en-US"/>
        </w:rPr>
      </w:pPr>
    </w:p>
    <w:p w14:paraId="091A0F9B" w14:textId="77777777" w:rsidR="008469D5" w:rsidRPr="0032497E" w:rsidRDefault="008469D5" w:rsidP="008469D5">
      <w:pPr>
        <w:tabs>
          <w:tab w:val="left" w:pos="8340"/>
        </w:tabs>
        <w:rPr>
          <w:lang w:val="en-US"/>
        </w:rPr>
      </w:pPr>
      <w:r w:rsidRPr="0032497E">
        <w:rPr>
          <w:lang w:val="en-US"/>
        </w:rPr>
        <w:t>The proxy just needs a single non-persistent procedure OpenEdgeGateway.r handling all the communication.</w:t>
      </w:r>
    </w:p>
    <w:p w14:paraId="47D568CD" w14:textId="77777777" w:rsidR="008469D5" w:rsidRPr="0032497E" w:rsidRDefault="008469D5" w:rsidP="008469D5">
      <w:pPr>
        <w:tabs>
          <w:tab w:val="left" w:pos="8340"/>
        </w:tabs>
        <w:rPr>
          <w:lang w:val="en-US"/>
        </w:rPr>
      </w:pPr>
    </w:p>
    <w:p w14:paraId="612262DA" w14:textId="77777777" w:rsidR="008469D5" w:rsidRPr="0032497E" w:rsidRDefault="008469D5" w:rsidP="008469D5">
      <w:pPr>
        <w:tabs>
          <w:tab w:val="left" w:pos="8340"/>
        </w:tabs>
        <w:rPr>
          <w:lang w:val="en-US"/>
        </w:rPr>
      </w:pPr>
    </w:p>
    <w:p w14:paraId="7F3731FD" w14:textId="77777777" w:rsidR="008469D5" w:rsidRPr="0032497E" w:rsidRDefault="008469D5" w:rsidP="008469D5">
      <w:pPr>
        <w:tabs>
          <w:tab w:val="left" w:pos="8340"/>
        </w:tabs>
        <w:rPr>
          <w:lang w:val="en-US"/>
        </w:rPr>
      </w:pPr>
      <w:r w:rsidRPr="0032497E">
        <w:rPr>
          <w:noProof/>
          <w:lang w:val="en-US"/>
        </w:rPr>
        <w:drawing>
          <wp:inline distT="0" distB="0" distL="0" distR="0" wp14:anchorId="34796B54" wp14:editId="31173D00">
            <wp:extent cx="5515745" cy="2162477"/>
            <wp:effectExtent l="0" t="0" r="889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15745" cy="2162477"/>
                    </a:xfrm>
                    <a:prstGeom prst="rect">
                      <a:avLst/>
                    </a:prstGeom>
                  </pic:spPr>
                </pic:pic>
              </a:graphicData>
            </a:graphic>
          </wp:inline>
        </w:drawing>
      </w:r>
    </w:p>
    <w:p w14:paraId="0385AD3A" w14:textId="77777777" w:rsidR="008469D5" w:rsidRPr="0032497E" w:rsidRDefault="008469D5" w:rsidP="008469D5">
      <w:pPr>
        <w:tabs>
          <w:tab w:val="left" w:pos="8340"/>
        </w:tabs>
        <w:rPr>
          <w:lang w:val="en-US"/>
        </w:rPr>
      </w:pPr>
    </w:p>
    <w:p w14:paraId="3A53365B" w14:textId="77777777" w:rsidR="008469D5" w:rsidRPr="0032497E" w:rsidRDefault="008469D5" w:rsidP="008469D5">
      <w:pPr>
        <w:tabs>
          <w:tab w:val="left" w:pos="8340"/>
        </w:tabs>
        <w:rPr>
          <w:lang w:val="en-US"/>
        </w:rPr>
      </w:pPr>
      <w:r w:rsidRPr="0032497E">
        <w:rPr>
          <w:lang w:val="en-US"/>
        </w:rPr>
        <w:t xml:space="preserve">The generator screen should look like this – except the directory. </w:t>
      </w:r>
    </w:p>
    <w:p w14:paraId="255901F3" w14:textId="77777777" w:rsidR="008469D5" w:rsidRPr="0032497E" w:rsidRDefault="008469D5" w:rsidP="008469D5">
      <w:pPr>
        <w:tabs>
          <w:tab w:val="left" w:pos="8340"/>
        </w:tabs>
        <w:rPr>
          <w:lang w:val="en-US"/>
        </w:rPr>
      </w:pPr>
    </w:p>
    <w:p w14:paraId="62AC864A" w14:textId="77777777" w:rsidR="008469D5" w:rsidRPr="0032497E" w:rsidRDefault="008469D5" w:rsidP="008469D5">
      <w:pPr>
        <w:tabs>
          <w:tab w:val="left" w:pos="8340"/>
        </w:tabs>
        <w:rPr>
          <w:lang w:val="en-US"/>
        </w:rPr>
      </w:pPr>
      <w:r w:rsidRPr="0032497E">
        <w:rPr>
          <w:noProof/>
          <w:lang w:val="en-US"/>
        </w:rPr>
        <w:lastRenderedPageBreak/>
        <w:drawing>
          <wp:anchor distT="0" distB="0" distL="114300" distR="114300" simplePos="0" relativeHeight="503312752" behindDoc="0" locked="0" layoutInCell="1" allowOverlap="1" wp14:anchorId="638BE76A" wp14:editId="0939B31D">
            <wp:simplePos x="0" y="0"/>
            <wp:positionH relativeFrom="column">
              <wp:align>left</wp:align>
            </wp:positionH>
            <wp:positionV relativeFrom="paragraph">
              <wp:align>top</wp:align>
            </wp:positionV>
            <wp:extent cx="4686935" cy="3419475"/>
            <wp:effectExtent l="0" t="0" r="0" b="9525"/>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686935" cy="3419475"/>
                    </a:xfrm>
                    <a:prstGeom prst="rect">
                      <a:avLst/>
                    </a:prstGeom>
                  </pic:spPr>
                </pic:pic>
              </a:graphicData>
            </a:graphic>
          </wp:anchor>
        </w:drawing>
      </w:r>
      <w:r w:rsidRPr="0032497E">
        <w:rPr>
          <w:lang w:val="en-US"/>
        </w:rPr>
        <w:br w:type="textWrapping" w:clear="all"/>
      </w:r>
    </w:p>
    <w:p w14:paraId="0FA8BBDF" w14:textId="77777777" w:rsidR="008469D5" w:rsidRPr="0032497E" w:rsidRDefault="008469D5" w:rsidP="008469D5">
      <w:pPr>
        <w:tabs>
          <w:tab w:val="left" w:pos="8340"/>
        </w:tabs>
        <w:rPr>
          <w:lang w:val="en-US"/>
        </w:rPr>
      </w:pPr>
    </w:p>
    <w:p w14:paraId="573C1E92" w14:textId="77777777" w:rsidR="008469D5" w:rsidRPr="0032497E" w:rsidRDefault="008469D5" w:rsidP="008469D5">
      <w:pPr>
        <w:rPr>
          <w:lang w:val="en-US"/>
        </w:rPr>
      </w:pPr>
      <w:r w:rsidRPr="0032497E">
        <w:rPr>
          <w:lang w:val="en-US"/>
        </w:rPr>
        <w:t>After generating the proxy, you will find everything inside the configured output directory:</w:t>
      </w:r>
      <w:r w:rsidRPr="0032497E">
        <w:rPr>
          <w:lang w:val="en-US"/>
        </w:rPr>
        <w:tab/>
      </w:r>
    </w:p>
    <w:p w14:paraId="386DA899" w14:textId="77777777" w:rsidR="008469D5" w:rsidRPr="0032497E" w:rsidRDefault="008469D5" w:rsidP="008469D5">
      <w:pPr>
        <w:tabs>
          <w:tab w:val="right" w:pos="9070"/>
        </w:tabs>
        <w:rPr>
          <w:lang w:val="en-US"/>
        </w:rPr>
      </w:pPr>
    </w:p>
    <w:p w14:paraId="61E9BC16" w14:textId="77777777" w:rsidR="008469D5" w:rsidRPr="0032497E" w:rsidRDefault="008469D5" w:rsidP="008469D5">
      <w:pPr>
        <w:tabs>
          <w:tab w:val="left" w:pos="8340"/>
        </w:tabs>
        <w:rPr>
          <w:lang w:val="en-US"/>
        </w:rPr>
      </w:pPr>
      <w:r w:rsidRPr="0032497E">
        <w:rPr>
          <w:noProof/>
          <w:lang w:val="en-US"/>
        </w:rPr>
        <w:drawing>
          <wp:inline distT="0" distB="0" distL="0" distR="0" wp14:anchorId="05991EB4" wp14:editId="5E3B9796">
            <wp:extent cx="5759450" cy="2214749"/>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59450" cy="2214749"/>
                    </a:xfrm>
                    <a:prstGeom prst="rect">
                      <a:avLst/>
                    </a:prstGeom>
                  </pic:spPr>
                </pic:pic>
              </a:graphicData>
            </a:graphic>
          </wp:inline>
        </w:drawing>
      </w:r>
    </w:p>
    <w:p w14:paraId="5EE19545" w14:textId="77777777" w:rsidR="008469D5" w:rsidRPr="0032497E" w:rsidRDefault="008469D5" w:rsidP="008469D5">
      <w:pPr>
        <w:tabs>
          <w:tab w:val="left" w:pos="8340"/>
        </w:tabs>
        <w:rPr>
          <w:lang w:val="en-US"/>
        </w:rPr>
      </w:pPr>
      <w:r w:rsidRPr="0032497E">
        <w:rPr>
          <w:lang w:val="en-US"/>
        </w:rPr>
        <w:t>Progress adds Progress.Messages.dll and Progress.o4glrt.dll. These DLL come in a 32bit and a 64bit version. If you want to support both, then you have to install both OpenEdge versions.</w:t>
      </w:r>
    </w:p>
    <w:p w14:paraId="0F286CE2" w14:textId="77777777" w:rsidR="008469D5" w:rsidRPr="0032497E" w:rsidRDefault="008469D5" w:rsidP="008469D5">
      <w:pPr>
        <w:tabs>
          <w:tab w:val="left" w:pos="8340"/>
        </w:tabs>
        <w:rPr>
          <w:lang w:val="en-US"/>
        </w:rPr>
      </w:pPr>
      <w:r w:rsidRPr="0032497E">
        <w:rPr>
          <w:lang w:val="en-US"/>
        </w:rPr>
        <w:t xml:space="preserve"> </w:t>
      </w:r>
    </w:p>
    <w:p w14:paraId="1CE5D466" w14:textId="77777777" w:rsidR="008469D5" w:rsidRPr="0032497E" w:rsidRDefault="008469D5" w:rsidP="008469D5">
      <w:pPr>
        <w:tabs>
          <w:tab w:val="left" w:pos="8340"/>
        </w:tabs>
        <w:rPr>
          <w:lang w:val="en-US"/>
        </w:rPr>
      </w:pPr>
      <w:r w:rsidRPr="0032497E">
        <w:rPr>
          <w:lang w:val="en-US"/>
        </w:rPr>
        <w:t>In our Visual Studio OpenEdgeDemo project we need all of the above DLL and again have to make sure to have the right references and settings for our project to be able to compile it.</w:t>
      </w:r>
    </w:p>
    <w:p w14:paraId="38120CAB" w14:textId="77777777" w:rsidR="008469D5" w:rsidRPr="0032497E" w:rsidRDefault="008469D5" w:rsidP="008469D5">
      <w:pPr>
        <w:tabs>
          <w:tab w:val="left" w:pos="8340"/>
        </w:tabs>
        <w:rPr>
          <w:lang w:val="en-US"/>
        </w:rPr>
      </w:pPr>
    </w:p>
    <w:p w14:paraId="277CDE21" w14:textId="386B288F" w:rsidR="008469D5" w:rsidRPr="0032497E" w:rsidRDefault="008469D5" w:rsidP="008469D5">
      <w:pPr>
        <w:tabs>
          <w:tab w:val="left" w:pos="8340"/>
        </w:tabs>
        <w:rPr>
          <w:lang w:val="en-US"/>
        </w:rPr>
      </w:pPr>
      <w:r w:rsidRPr="0032497E">
        <w:rPr>
          <w:lang w:val="en-US"/>
        </w:rPr>
        <w:t xml:space="preserve">For the demo you need to build a 32bit and a 64bit version. Use </w:t>
      </w:r>
      <w:r w:rsidR="00052A8B">
        <w:rPr>
          <w:lang w:val="en-US"/>
        </w:rPr>
        <w:t>"</w:t>
      </w:r>
      <w:r w:rsidRPr="0032497E">
        <w:rPr>
          <w:lang w:val="en-US"/>
        </w:rPr>
        <w:t xml:space="preserve">X64” instead of </w:t>
      </w:r>
      <w:r w:rsidR="00052A8B">
        <w:rPr>
          <w:lang w:val="en-US"/>
        </w:rPr>
        <w:t>"</w:t>
      </w:r>
      <w:r w:rsidRPr="0032497E">
        <w:rPr>
          <w:lang w:val="en-US"/>
        </w:rPr>
        <w:t>Any CPU” for a 64bit version.</w:t>
      </w:r>
    </w:p>
    <w:p w14:paraId="7C6261F0" w14:textId="77777777" w:rsidR="008469D5" w:rsidRPr="0032497E" w:rsidRDefault="008469D5" w:rsidP="008469D5">
      <w:pPr>
        <w:tabs>
          <w:tab w:val="left" w:pos="8340"/>
        </w:tabs>
        <w:rPr>
          <w:lang w:val="en-US"/>
        </w:rPr>
      </w:pPr>
      <w:r w:rsidRPr="0032497E">
        <w:rPr>
          <w:lang w:val="en-US"/>
        </w:rPr>
        <w:t xml:space="preserve"> </w:t>
      </w:r>
    </w:p>
    <w:p w14:paraId="65543F1A" w14:textId="77777777" w:rsidR="008469D5" w:rsidRPr="0032497E" w:rsidRDefault="008469D5" w:rsidP="008469D5">
      <w:pPr>
        <w:tabs>
          <w:tab w:val="left" w:pos="8340"/>
        </w:tabs>
        <w:rPr>
          <w:lang w:val="en-US"/>
        </w:rPr>
      </w:pPr>
      <w:r w:rsidRPr="0032497E">
        <w:rPr>
          <w:noProof/>
          <w:lang w:val="en-US"/>
        </w:rPr>
        <w:lastRenderedPageBreak/>
        <w:drawing>
          <wp:inline distT="0" distB="0" distL="0" distR="0" wp14:anchorId="2F33382D" wp14:editId="5AFED24A">
            <wp:extent cx="3238500" cy="3343532"/>
            <wp:effectExtent l="0" t="0" r="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38952" cy="3343999"/>
                    </a:xfrm>
                    <a:prstGeom prst="rect">
                      <a:avLst/>
                    </a:prstGeom>
                  </pic:spPr>
                </pic:pic>
              </a:graphicData>
            </a:graphic>
          </wp:inline>
        </w:drawing>
      </w:r>
    </w:p>
    <w:p w14:paraId="6C05BFA7" w14:textId="77777777" w:rsidR="008469D5" w:rsidRPr="0032497E" w:rsidRDefault="008469D5" w:rsidP="008469D5">
      <w:pPr>
        <w:tabs>
          <w:tab w:val="left" w:pos="8340"/>
        </w:tabs>
        <w:rPr>
          <w:lang w:val="en-US"/>
        </w:rPr>
      </w:pPr>
    </w:p>
    <w:p w14:paraId="3396697F" w14:textId="77777777" w:rsidR="008469D5" w:rsidRPr="0032497E" w:rsidRDefault="008469D5" w:rsidP="008469D5">
      <w:pPr>
        <w:tabs>
          <w:tab w:val="left" w:pos="8340"/>
        </w:tabs>
        <w:rPr>
          <w:lang w:val="en-US"/>
        </w:rPr>
      </w:pPr>
      <w:r w:rsidRPr="0032497E">
        <w:rPr>
          <w:lang w:val="en-US"/>
        </w:rPr>
        <w:t>The demo has two forms OpenEdgeDemoForm and SettingsForm.</w:t>
      </w:r>
    </w:p>
    <w:p w14:paraId="2C5A027B" w14:textId="77777777" w:rsidR="008469D5" w:rsidRPr="0032497E" w:rsidRDefault="008469D5" w:rsidP="008469D5">
      <w:pPr>
        <w:tabs>
          <w:tab w:val="left" w:pos="8340"/>
        </w:tabs>
        <w:rPr>
          <w:lang w:val="en-US"/>
        </w:rPr>
      </w:pPr>
    </w:p>
    <w:p w14:paraId="141DFE41" w14:textId="77777777" w:rsidR="008469D5" w:rsidRPr="0032497E" w:rsidRDefault="008469D5" w:rsidP="008469D5">
      <w:pPr>
        <w:tabs>
          <w:tab w:val="left" w:pos="5940"/>
        </w:tabs>
        <w:rPr>
          <w:lang w:val="en-US"/>
        </w:rPr>
      </w:pPr>
      <w:r w:rsidRPr="0032497E">
        <w:rPr>
          <w:lang w:val="en-US"/>
        </w:rPr>
        <w:t>Inside the OpenEdgeDemoForm is an implementation of the required IOpenEdgeServiceAdapter interface that talks to the OpenEdge Appserver through the generated client proxy.</w:t>
      </w:r>
    </w:p>
    <w:p w14:paraId="5DAFC7B9" w14:textId="77777777" w:rsidR="008469D5" w:rsidRPr="0032497E" w:rsidRDefault="008469D5" w:rsidP="008469D5">
      <w:pPr>
        <w:tabs>
          <w:tab w:val="left" w:pos="8340"/>
        </w:tabs>
        <w:rPr>
          <w:lang w:val="en-US"/>
        </w:rPr>
      </w:pPr>
    </w:p>
    <w:p w14:paraId="3B8DE251" w14:textId="79D096B3" w:rsidR="008469D5" w:rsidRPr="0032497E" w:rsidRDefault="00546192" w:rsidP="008469D5">
      <w:pPr>
        <w:pStyle w:val="berschrift1"/>
        <w:keepLines w:val="0"/>
        <w:pageBreakBefore/>
        <w:widowControl/>
        <w:tabs>
          <w:tab w:val="num" w:pos="432"/>
        </w:tabs>
        <w:autoSpaceDE/>
        <w:autoSpaceDN/>
        <w:spacing w:before="240" w:after="60"/>
        <w:ind w:left="432" w:hanging="432"/>
        <w:rPr>
          <w:lang w:val="en-US"/>
        </w:rPr>
      </w:pPr>
      <w:bookmarkStart w:id="42" w:name="_Toc140591431"/>
      <w:r>
        <w:rPr>
          <w:lang w:val="en-US"/>
        </w:rPr>
        <w:lastRenderedPageBreak/>
        <w:t>Closing Remark</w:t>
      </w:r>
      <w:bookmarkEnd w:id="42"/>
    </w:p>
    <w:p w14:paraId="23179F6B" w14:textId="04DFBB4D" w:rsidR="008A371F" w:rsidRPr="0032497E" w:rsidRDefault="004943E6" w:rsidP="00B42750">
      <w:pPr>
        <w:rPr>
          <w:lang w:val="en-US"/>
        </w:rPr>
        <w:sectPr w:rsidR="008A371F" w:rsidRPr="0032497E" w:rsidSect="007F0621">
          <w:pgSz w:w="11910" w:h="16840"/>
          <w:pgMar w:top="2835" w:right="1134" w:bottom="278" w:left="1418" w:header="720" w:footer="1270" w:gutter="0"/>
          <w:cols w:space="720"/>
        </w:sectPr>
      </w:pPr>
      <w:r w:rsidRPr="0032497E">
        <w:rPr>
          <w:lang w:val="en-US"/>
        </w:rPr>
        <w:t xml:space="preserve">Please note, that the OpenEdge Data Provider for List &amp; Label is provided on an </w:t>
      </w:r>
      <w:r w:rsidR="00052A8B">
        <w:rPr>
          <w:lang w:val="en-US"/>
        </w:rPr>
        <w:t>"</w:t>
      </w:r>
      <w:r w:rsidRPr="0032497E">
        <w:rPr>
          <w:lang w:val="en-US"/>
        </w:rPr>
        <w:t>as-is</w:t>
      </w:r>
      <w:r w:rsidR="00052A8B">
        <w:rPr>
          <w:lang w:val="en-US"/>
        </w:rPr>
        <w:t>"</w:t>
      </w:r>
      <w:r w:rsidRPr="0032497E">
        <w:rPr>
          <w:lang w:val="en-US"/>
        </w:rPr>
        <w:t xml:space="preserve"> basis. combit does not offer any support for it. If you need adaptions, you might be able to contact Thomas Wurl, Taste</w:t>
      </w:r>
      <w:r w:rsidR="002D02DB">
        <w:rPr>
          <w:lang w:val="en-US"/>
        </w:rPr>
        <w:t xml:space="preserve"> </w:t>
      </w:r>
      <w:r w:rsidRPr="0032497E">
        <w:rPr>
          <w:lang w:val="en-US"/>
        </w:rPr>
        <w:t xml:space="preserve">IT Consulting, </w:t>
      </w:r>
      <w:hyperlink r:id="rId49" w:history="1">
        <w:r w:rsidR="002D02DB" w:rsidRPr="005D61FC">
          <w:rPr>
            <w:rStyle w:val="Hyperlink"/>
            <w:lang w:val="en-US"/>
          </w:rPr>
          <w:t>https://www.taste-consulting.de/</w:t>
        </w:r>
      </w:hyperlink>
      <w:r w:rsidR="002D02DB">
        <w:rPr>
          <w:lang w:val="en-US"/>
        </w:rPr>
        <w:t xml:space="preserve">, </w:t>
      </w:r>
      <w:r w:rsidRPr="0032497E">
        <w:rPr>
          <w:lang w:val="en-US"/>
        </w:rPr>
        <w:t>for consulting on how to integrate the data provider into your application or even to customize it to your needs.</w:t>
      </w:r>
    </w:p>
    <w:p w14:paraId="5C4B9D9E" w14:textId="77777777" w:rsidR="008A371F" w:rsidRPr="0032497E" w:rsidRDefault="0027628E" w:rsidP="007E2773">
      <w:pPr>
        <w:rPr>
          <w:lang w:val="en-US"/>
        </w:rPr>
      </w:pPr>
      <w:r w:rsidRPr="0032497E">
        <w:rPr>
          <w:noProof/>
          <w:lang w:val="en-US" w:eastAsia="de-DE"/>
        </w:rPr>
        <w:lastRenderedPageBreak/>
        <mc:AlternateContent>
          <mc:Choice Requires="wps">
            <w:drawing>
              <wp:anchor distT="0" distB="0" distL="114300" distR="114300" simplePos="0" relativeHeight="503310704" behindDoc="1" locked="0" layoutInCell="1" allowOverlap="1" wp14:anchorId="46D9B2B4" wp14:editId="28A981CD">
                <wp:simplePos x="0" y="0"/>
                <wp:positionH relativeFrom="page">
                  <wp:posOffset>0</wp:posOffset>
                </wp:positionH>
                <wp:positionV relativeFrom="page">
                  <wp:posOffset>0</wp:posOffset>
                </wp:positionV>
                <wp:extent cx="7560310" cy="10692130"/>
                <wp:effectExtent l="0" t="0" r="2540" b="444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6D6E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F373315" id="Rectangle 2" o:spid="_x0000_s1026" style="position:absolute;margin-left:0;margin-top:0;width:595.3pt;height:841.9pt;z-index:-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" fillcolor="#6d6e71" stroked="f">
                <w10:wrap anchorx="page" anchory="page"/>
              </v:rect>
            </w:pict>
          </mc:Fallback>
        </mc:AlternateContent>
      </w:r>
    </w:p>
    <w:p w14:paraId="5BEA96C1" w14:textId="77777777" w:rsidR="008A371F" w:rsidRPr="0032497E" w:rsidRDefault="008A371F" w:rsidP="007E2773">
      <w:pPr>
        <w:rPr>
          <w:lang w:val="en-US"/>
        </w:rPr>
      </w:pPr>
    </w:p>
    <w:p w14:paraId="51A65A94" w14:textId="77777777" w:rsidR="008A371F" w:rsidRPr="0032497E" w:rsidRDefault="008A371F" w:rsidP="007E2773">
      <w:pPr>
        <w:rPr>
          <w:lang w:val="en-US"/>
        </w:rPr>
      </w:pPr>
    </w:p>
    <w:p w14:paraId="75EDD241" w14:textId="77777777" w:rsidR="008A371F" w:rsidRPr="0032497E" w:rsidRDefault="008A371F" w:rsidP="007E2773">
      <w:pPr>
        <w:rPr>
          <w:lang w:val="en-US"/>
        </w:rPr>
      </w:pPr>
    </w:p>
    <w:p w14:paraId="3FA7F66F" w14:textId="77777777" w:rsidR="008A371F" w:rsidRPr="0032497E" w:rsidRDefault="008A371F" w:rsidP="007E2773">
      <w:pPr>
        <w:rPr>
          <w:lang w:val="en-US"/>
        </w:rPr>
      </w:pPr>
    </w:p>
    <w:p w14:paraId="29A5CCAE" w14:textId="77777777" w:rsidR="008A371F" w:rsidRPr="0032497E" w:rsidRDefault="008A371F" w:rsidP="007E2773">
      <w:pPr>
        <w:rPr>
          <w:lang w:val="en-US"/>
        </w:rPr>
      </w:pPr>
    </w:p>
    <w:p w14:paraId="58A9E635" w14:textId="77777777" w:rsidR="008A371F" w:rsidRPr="0032497E" w:rsidRDefault="008A371F" w:rsidP="007E2773">
      <w:pPr>
        <w:rPr>
          <w:lang w:val="en-US"/>
        </w:rPr>
      </w:pPr>
    </w:p>
    <w:p w14:paraId="08F16589" w14:textId="77777777" w:rsidR="008A371F" w:rsidRPr="0032497E" w:rsidRDefault="008A371F" w:rsidP="007E2773">
      <w:pPr>
        <w:rPr>
          <w:lang w:val="en-US"/>
        </w:rPr>
      </w:pPr>
    </w:p>
    <w:p w14:paraId="2FD0E9EC" w14:textId="77777777" w:rsidR="008A371F" w:rsidRPr="0032497E" w:rsidRDefault="008A371F" w:rsidP="007E2773">
      <w:pPr>
        <w:rPr>
          <w:lang w:val="en-US"/>
        </w:rPr>
      </w:pPr>
    </w:p>
    <w:p w14:paraId="7CAAE290" w14:textId="77777777" w:rsidR="008A371F" w:rsidRPr="0032497E" w:rsidRDefault="008A371F" w:rsidP="007E2773">
      <w:pPr>
        <w:rPr>
          <w:lang w:val="en-US"/>
        </w:rPr>
      </w:pPr>
    </w:p>
    <w:p w14:paraId="42C2BABA" w14:textId="77777777" w:rsidR="008A371F" w:rsidRPr="0032497E" w:rsidRDefault="008A371F" w:rsidP="007E2773">
      <w:pPr>
        <w:rPr>
          <w:lang w:val="en-US"/>
        </w:rPr>
      </w:pPr>
    </w:p>
    <w:p w14:paraId="43825AB2" w14:textId="77777777" w:rsidR="008A371F" w:rsidRPr="0032497E" w:rsidRDefault="008A371F" w:rsidP="007E2773">
      <w:pPr>
        <w:rPr>
          <w:lang w:val="en-US"/>
        </w:rPr>
      </w:pPr>
    </w:p>
    <w:p w14:paraId="7ADE326E" w14:textId="77777777" w:rsidR="008A371F" w:rsidRPr="0032497E" w:rsidRDefault="008A371F" w:rsidP="007E2773">
      <w:pPr>
        <w:rPr>
          <w:lang w:val="en-US"/>
        </w:rPr>
      </w:pPr>
    </w:p>
    <w:p w14:paraId="3941A903" w14:textId="77777777" w:rsidR="008A371F" w:rsidRPr="0032497E" w:rsidRDefault="008A371F" w:rsidP="007E2773">
      <w:pPr>
        <w:rPr>
          <w:lang w:val="en-US"/>
        </w:rPr>
      </w:pPr>
    </w:p>
    <w:p w14:paraId="26FDA618" w14:textId="77777777" w:rsidR="008A371F" w:rsidRPr="0032497E" w:rsidRDefault="008A371F" w:rsidP="007E2773">
      <w:pPr>
        <w:rPr>
          <w:lang w:val="en-US"/>
        </w:rPr>
      </w:pPr>
    </w:p>
    <w:p w14:paraId="6BD99D90" w14:textId="77777777" w:rsidR="008A371F" w:rsidRPr="0032497E" w:rsidRDefault="008A371F" w:rsidP="007E2773">
      <w:pPr>
        <w:rPr>
          <w:lang w:val="en-US"/>
        </w:rPr>
      </w:pPr>
    </w:p>
    <w:p w14:paraId="167E9C05" w14:textId="77777777" w:rsidR="008A371F" w:rsidRPr="0032497E" w:rsidRDefault="008A371F" w:rsidP="007E2773">
      <w:pPr>
        <w:rPr>
          <w:lang w:val="en-US"/>
        </w:rPr>
      </w:pPr>
    </w:p>
    <w:p w14:paraId="1234254A" w14:textId="77777777" w:rsidR="008A371F" w:rsidRPr="0032497E" w:rsidRDefault="008A371F" w:rsidP="007E2773">
      <w:pPr>
        <w:rPr>
          <w:lang w:val="en-US"/>
        </w:rPr>
      </w:pPr>
    </w:p>
    <w:p w14:paraId="75874792" w14:textId="77777777" w:rsidR="008A371F" w:rsidRPr="0032497E" w:rsidRDefault="008A371F" w:rsidP="007E2773">
      <w:pPr>
        <w:rPr>
          <w:lang w:val="en-US"/>
        </w:rPr>
      </w:pPr>
    </w:p>
    <w:p w14:paraId="61D19503" w14:textId="77777777" w:rsidR="008A371F" w:rsidRPr="0032497E" w:rsidRDefault="008A371F" w:rsidP="007E2773">
      <w:pPr>
        <w:rPr>
          <w:lang w:val="en-US"/>
        </w:rPr>
      </w:pPr>
    </w:p>
    <w:p w14:paraId="404E805D" w14:textId="77777777" w:rsidR="008A371F" w:rsidRPr="0032497E" w:rsidRDefault="008A371F" w:rsidP="007E2773">
      <w:pPr>
        <w:rPr>
          <w:lang w:val="en-US"/>
        </w:rPr>
      </w:pPr>
    </w:p>
    <w:p w14:paraId="1E9F3552" w14:textId="77777777" w:rsidR="008A371F" w:rsidRPr="0032497E" w:rsidRDefault="008A371F" w:rsidP="007E2773">
      <w:pPr>
        <w:tabs>
          <w:tab w:val="left" w:pos="2277"/>
        </w:tabs>
        <w:rPr>
          <w:lang w:val="en-US"/>
        </w:rPr>
      </w:pPr>
    </w:p>
    <w:p w14:paraId="5CCD53D8" w14:textId="77777777" w:rsidR="008A371F" w:rsidRPr="0032497E" w:rsidRDefault="008A371F" w:rsidP="007E2773">
      <w:pPr>
        <w:rPr>
          <w:lang w:val="en-US"/>
        </w:rPr>
      </w:pPr>
    </w:p>
    <w:p w14:paraId="4C166321" w14:textId="77777777" w:rsidR="008A371F" w:rsidRPr="0032497E" w:rsidRDefault="008A371F" w:rsidP="007E2773">
      <w:pPr>
        <w:rPr>
          <w:lang w:val="en-US"/>
        </w:rPr>
      </w:pPr>
    </w:p>
    <w:p w14:paraId="11E5C4C7" w14:textId="77777777" w:rsidR="008A371F" w:rsidRPr="0032497E" w:rsidRDefault="008A371F" w:rsidP="007E2773">
      <w:pPr>
        <w:rPr>
          <w:lang w:val="en-US"/>
        </w:rPr>
      </w:pPr>
    </w:p>
    <w:p w14:paraId="36BACD53" w14:textId="77777777" w:rsidR="008A371F" w:rsidRPr="0032497E" w:rsidRDefault="008A371F" w:rsidP="007E2773">
      <w:pPr>
        <w:rPr>
          <w:lang w:val="en-US"/>
        </w:rPr>
      </w:pPr>
    </w:p>
    <w:p w14:paraId="3763CA7C" w14:textId="77777777" w:rsidR="008A371F" w:rsidRPr="0032497E" w:rsidRDefault="008A371F" w:rsidP="007E2773">
      <w:pPr>
        <w:rPr>
          <w:lang w:val="en-US"/>
        </w:rPr>
      </w:pPr>
    </w:p>
    <w:p w14:paraId="0A5BCF04" w14:textId="77777777" w:rsidR="008A371F" w:rsidRPr="0032497E" w:rsidRDefault="008A371F" w:rsidP="007E2773">
      <w:pPr>
        <w:rPr>
          <w:lang w:val="en-US"/>
        </w:rPr>
      </w:pPr>
    </w:p>
    <w:p w14:paraId="7F21895E" w14:textId="77777777" w:rsidR="008A371F" w:rsidRPr="0032497E" w:rsidRDefault="008A371F" w:rsidP="007E2773">
      <w:pPr>
        <w:rPr>
          <w:lang w:val="en-US"/>
        </w:rPr>
      </w:pPr>
    </w:p>
    <w:p w14:paraId="449FCED6" w14:textId="77777777" w:rsidR="008A371F" w:rsidRPr="0032497E" w:rsidRDefault="008A371F" w:rsidP="007E2773">
      <w:pPr>
        <w:rPr>
          <w:lang w:val="en-US"/>
        </w:rPr>
      </w:pPr>
    </w:p>
    <w:p w14:paraId="41CED2F7" w14:textId="77777777" w:rsidR="008A371F" w:rsidRPr="0032497E" w:rsidRDefault="008A371F" w:rsidP="007E2773">
      <w:pPr>
        <w:rPr>
          <w:lang w:val="en-US"/>
        </w:rPr>
      </w:pPr>
    </w:p>
    <w:p w14:paraId="368024CC" w14:textId="77777777" w:rsidR="008A371F" w:rsidRPr="0032497E" w:rsidRDefault="008A371F" w:rsidP="007E2773">
      <w:pPr>
        <w:rPr>
          <w:lang w:val="en-US"/>
        </w:rPr>
      </w:pPr>
    </w:p>
    <w:p w14:paraId="6D10827E" w14:textId="77777777" w:rsidR="008A371F" w:rsidRPr="0032497E" w:rsidRDefault="008A371F" w:rsidP="007E2773">
      <w:pPr>
        <w:rPr>
          <w:lang w:val="en-US"/>
        </w:rPr>
      </w:pPr>
    </w:p>
    <w:p w14:paraId="2D6B1A8E" w14:textId="77777777" w:rsidR="008A371F" w:rsidRPr="0032497E" w:rsidRDefault="008A371F" w:rsidP="007E2773">
      <w:pPr>
        <w:rPr>
          <w:lang w:val="en-US"/>
        </w:rPr>
      </w:pPr>
    </w:p>
    <w:p w14:paraId="00E679F4" w14:textId="77777777" w:rsidR="008A371F" w:rsidRPr="0032497E" w:rsidRDefault="008A371F" w:rsidP="007E2773">
      <w:pPr>
        <w:rPr>
          <w:lang w:val="en-US"/>
        </w:rPr>
      </w:pPr>
    </w:p>
    <w:p w14:paraId="24E13A3E" w14:textId="77777777" w:rsidR="008A371F" w:rsidRPr="0032497E" w:rsidRDefault="008A371F" w:rsidP="007E2773">
      <w:pPr>
        <w:rPr>
          <w:lang w:val="en-US"/>
        </w:rPr>
      </w:pPr>
    </w:p>
    <w:p w14:paraId="6F8423A1" w14:textId="77777777" w:rsidR="008A371F" w:rsidRPr="0032497E" w:rsidRDefault="008A371F" w:rsidP="007E2773">
      <w:pPr>
        <w:rPr>
          <w:lang w:val="en-US"/>
        </w:rPr>
      </w:pPr>
    </w:p>
    <w:p w14:paraId="3B57CB4A" w14:textId="77777777" w:rsidR="008A371F" w:rsidRPr="0032497E" w:rsidRDefault="008A371F" w:rsidP="007E2773">
      <w:pPr>
        <w:rPr>
          <w:lang w:val="en-US"/>
        </w:rPr>
      </w:pPr>
    </w:p>
    <w:p w14:paraId="321EB86A" w14:textId="77777777" w:rsidR="008A371F" w:rsidRPr="0032497E" w:rsidRDefault="008A371F" w:rsidP="007E2773">
      <w:pPr>
        <w:rPr>
          <w:lang w:val="en-US"/>
        </w:rPr>
      </w:pPr>
    </w:p>
    <w:p w14:paraId="5F958EE0" w14:textId="77777777" w:rsidR="008A371F" w:rsidRPr="0032497E" w:rsidRDefault="008A371F" w:rsidP="007E2773">
      <w:pPr>
        <w:rPr>
          <w:lang w:val="en-US"/>
        </w:rPr>
      </w:pPr>
    </w:p>
    <w:p w14:paraId="07971573" w14:textId="77777777" w:rsidR="008A371F" w:rsidRPr="0032497E" w:rsidRDefault="008A371F" w:rsidP="007E2773">
      <w:pPr>
        <w:rPr>
          <w:lang w:val="en-US"/>
        </w:rPr>
      </w:pPr>
    </w:p>
    <w:p w14:paraId="4A1E89BC" w14:textId="77777777" w:rsidR="008A371F" w:rsidRPr="0032497E" w:rsidRDefault="008A371F" w:rsidP="007E2773">
      <w:pPr>
        <w:rPr>
          <w:lang w:val="en-US"/>
        </w:rPr>
      </w:pPr>
    </w:p>
    <w:p w14:paraId="1096CA8A" w14:textId="77777777" w:rsidR="008A371F" w:rsidRPr="0032497E" w:rsidRDefault="008A371F" w:rsidP="007E2773">
      <w:pPr>
        <w:rPr>
          <w:lang w:val="en-US"/>
        </w:rPr>
      </w:pPr>
    </w:p>
    <w:p w14:paraId="03E4D06D" w14:textId="77777777" w:rsidR="008A371F" w:rsidRPr="0032497E" w:rsidRDefault="008A371F" w:rsidP="007E2773">
      <w:pPr>
        <w:rPr>
          <w:sz w:val="19"/>
          <w:lang w:val="en-US"/>
        </w:rPr>
      </w:pPr>
    </w:p>
    <w:p w14:paraId="7C1C933A" w14:textId="77777777" w:rsidR="008A371F" w:rsidRPr="0032497E" w:rsidRDefault="0027628E" w:rsidP="007E2773">
      <w:pPr>
        <w:jc w:val="center"/>
        <w:rPr>
          <w:rFonts w:ascii="Humnst777 BT" w:hAnsi="Humnst777 BT"/>
          <w:color w:val="EEECE1" w:themeColor="background2"/>
          <w:lang w:val="en-US"/>
        </w:rPr>
      </w:pPr>
      <w:r w:rsidRPr="0032497E">
        <w:rPr>
          <w:rFonts w:ascii="Humnst777 BT" w:hAnsi="Humnst777 BT"/>
          <w:color w:val="EEECE1" w:themeColor="background2"/>
          <w:lang w:val="en-US"/>
        </w:rPr>
        <w:t>combit GmbH</w:t>
      </w:r>
      <w:r w:rsidR="007E2773" w:rsidRPr="0032497E">
        <w:rPr>
          <w:rFonts w:ascii="Humnst777 BT" w:hAnsi="Humnst777 BT"/>
          <w:color w:val="EEECE1" w:themeColor="background2"/>
          <w:lang w:val="en-US"/>
        </w:rPr>
        <w:t xml:space="preserve">     </w:t>
      </w:r>
      <w:r w:rsidR="00092B8E" w:rsidRPr="0032497E">
        <w:rPr>
          <w:rFonts w:ascii="Humnst777 BT" w:hAnsi="Humnst777 BT"/>
          <w:color w:val="EEECE1" w:themeColor="background2"/>
          <w:lang w:val="en-US"/>
        </w:rPr>
        <w:t>B</w:t>
      </w:r>
      <w:r w:rsidR="001C2B05" w:rsidRPr="0032497E">
        <w:rPr>
          <w:rFonts w:ascii="Humnst777 BT" w:hAnsi="Humnst777 BT"/>
          <w:color w:val="EEECE1" w:themeColor="background2"/>
          <w:lang w:val="en-US"/>
        </w:rPr>
        <w:t>ue</w:t>
      </w:r>
      <w:r w:rsidR="00092B8E" w:rsidRPr="0032497E">
        <w:rPr>
          <w:rFonts w:ascii="Humnst777 BT" w:hAnsi="Humnst777 BT"/>
          <w:color w:val="EEECE1" w:themeColor="background2"/>
          <w:lang w:val="en-US"/>
        </w:rPr>
        <w:t>cklestr. 3-5</w:t>
      </w:r>
      <w:r w:rsidR="007E2773" w:rsidRPr="0032497E">
        <w:rPr>
          <w:rFonts w:ascii="Humnst777 BT" w:hAnsi="Humnst777 BT"/>
          <w:color w:val="EEECE1" w:themeColor="background2"/>
          <w:lang w:val="en-US"/>
        </w:rPr>
        <w:t xml:space="preserve">     </w:t>
      </w:r>
      <w:r w:rsidRPr="0032497E">
        <w:rPr>
          <w:rFonts w:ascii="Humnst777 BT" w:hAnsi="Humnst777 BT"/>
          <w:color w:val="EEECE1" w:themeColor="background2"/>
          <w:lang w:val="en-US"/>
        </w:rPr>
        <w:t>7846</w:t>
      </w:r>
      <w:r w:rsidR="00092B8E" w:rsidRPr="0032497E">
        <w:rPr>
          <w:rFonts w:ascii="Humnst777 BT" w:hAnsi="Humnst777 BT"/>
          <w:color w:val="EEECE1" w:themeColor="background2"/>
          <w:lang w:val="en-US"/>
        </w:rPr>
        <w:t>7</w:t>
      </w:r>
      <w:r w:rsidRPr="0032497E">
        <w:rPr>
          <w:rFonts w:ascii="Humnst777 BT" w:hAnsi="Humnst777 BT"/>
          <w:color w:val="EEECE1" w:themeColor="background2"/>
          <w:spacing w:val="-4"/>
          <w:lang w:val="en-US"/>
        </w:rPr>
        <w:t xml:space="preserve"> </w:t>
      </w:r>
      <w:r w:rsidRPr="0032497E">
        <w:rPr>
          <w:rFonts w:ascii="Humnst777 BT" w:hAnsi="Humnst777 BT"/>
          <w:color w:val="EEECE1" w:themeColor="background2"/>
          <w:lang w:val="en-US"/>
        </w:rPr>
        <w:t>Konstanz</w:t>
      </w:r>
      <w:r w:rsidR="007E2773" w:rsidRPr="0032497E">
        <w:rPr>
          <w:rFonts w:ascii="Humnst777 BT" w:hAnsi="Humnst777 BT"/>
          <w:color w:val="EEECE1" w:themeColor="background2"/>
          <w:lang w:val="en-US"/>
        </w:rPr>
        <w:t xml:space="preserve">     </w:t>
      </w:r>
      <w:r w:rsidR="00CD66EE" w:rsidRPr="0032497E">
        <w:rPr>
          <w:rFonts w:ascii="Humnst777 BT" w:hAnsi="Humnst777 BT"/>
          <w:color w:val="EEECE1" w:themeColor="background2"/>
          <w:lang w:val="en-US"/>
        </w:rPr>
        <w:t>Germany</w:t>
      </w:r>
    </w:p>
    <w:p w14:paraId="6F4909A9" w14:textId="50E67D4B" w:rsidR="008A371F" w:rsidRPr="0032497E" w:rsidRDefault="00CD66EE" w:rsidP="007E2773">
      <w:pPr>
        <w:spacing w:before="240" w:line="220" w:lineRule="atLeast"/>
        <w:jc w:val="center"/>
        <w:rPr>
          <w:rFonts w:ascii="Humnst777 BT" w:hAnsi="Humnst777 BT"/>
          <w:color w:val="EEECE1" w:themeColor="background2"/>
          <w:sz w:val="16"/>
          <w:szCs w:val="16"/>
          <w:lang w:val="en-US"/>
        </w:rPr>
      </w:pPr>
      <w:r w:rsidRPr="0032497E">
        <w:rPr>
          <w:rFonts w:ascii="Humnst777 BT" w:hAnsi="Humnst777 BT"/>
          <w:color w:val="EEECE1" w:themeColor="background2"/>
          <w:sz w:val="16"/>
          <w:szCs w:val="16"/>
          <w:lang w:val="en-US"/>
        </w:rPr>
        <w:t>© combit GmbH</w:t>
      </w:r>
      <w:r w:rsidR="00FD3EEF" w:rsidRPr="0032497E">
        <w:rPr>
          <w:rFonts w:ascii="Humnst777 BT" w:hAnsi="Humnst777 BT"/>
          <w:color w:val="EEECE1" w:themeColor="background2"/>
          <w:sz w:val="16"/>
          <w:szCs w:val="16"/>
          <w:lang w:val="en-US"/>
        </w:rPr>
        <w:t>. combit does not make any claims about the suitability of the above information for any particular purpose. Errors and mistakes are explicitly reserved, the information is provided without guarantee and does not contain any assurance. The information only represents descriptions and does not contain any guarantee of the condition of the products. The information may partly be an attempt to help you with a task, even if the product was not actually intended for this specific purpose. All mentioned products and product names as well as logos are trademarks, registered trademarks or property of the respective manufacturers.</w:t>
      </w:r>
    </w:p>
    <w:p w14:paraId="60048052" w14:textId="16213405" w:rsidR="008A371F" w:rsidRPr="0032497E" w:rsidRDefault="006248B7" w:rsidP="007E2773">
      <w:pPr>
        <w:spacing w:before="240"/>
        <w:jc w:val="center"/>
        <w:rPr>
          <w:rFonts w:ascii="Humnst777 BT" w:hAnsi="Humnst777 BT"/>
          <w:color w:val="EEECE1" w:themeColor="background2"/>
          <w:sz w:val="32"/>
          <w:lang w:val="en-US"/>
        </w:rPr>
      </w:pPr>
      <w:hyperlink r:id="rId50">
        <w:r w:rsidR="00CD66EE" w:rsidRPr="0032497E">
          <w:rPr>
            <w:rFonts w:ascii="Humnst777 BT" w:hAnsi="Humnst777 BT"/>
            <w:color w:val="EEECE1" w:themeColor="background2"/>
            <w:sz w:val="32"/>
            <w:lang w:val="en-US"/>
          </w:rPr>
          <w:t>combit.com</w:t>
        </w:r>
      </w:hyperlink>
    </w:p>
    <w:sectPr w:rsidR="008A371F" w:rsidRPr="0032497E">
      <w:headerReference w:type="default" r:id="rId51"/>
      <w:footerReference w:type="default" r:id="rId52"/>
      <w:pgSz w:w="11910" w:h="16840"/>
      <w:pgMar w:top="1580" w:right="1140" w:bottom="280" w:left="11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B91F1A" w14:textId="77777777" w:rsidR="0073545C" w:rsidRDefault="0073545C" w:rsidP="00D971FA">
      <w:r>
        <w:separator/>
      </w:r>
    </w:p>
  </w:endnote>
  <w:endnote w:type="continuationSeparator" w:id="0">
    <w:p w14:paraId="670B8477" w14:textId="77777777" w:rsidR="0073545C" w:rsidRDefault="0073545C" w:rsidP="00D97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umnst777 Lt BT">
    <w:panose1 w:val="020B0402030504020204"/>
    <w:charset w:val="00"/>
    <w:family w:val="swiss"/>
    <w:pitch w:val="variable"/>
    <w:sig w:usb0="800000AF" w:usb1="1000204A" w:usb2="00000000" w:usb3="00000000" w:csb0="0000001B" w:csb1="00000000"/>
  </w:font>
  <w:font w:name="Humnst777 BT">
    <w:panose1 w:val="020B0603030504020204"/>
    <w:charset w:val="00"/>
    <w:family w:val="swiss"/>
    <w:pitch w:val="variable"/>
    <w:sig w:usb0="800000AF" w:usb1="1000204A" w:usb2="00000000" w:usb3="00000000" w:csb0="0000001B"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61E1B" w14:textId="77777777" w:rsidR="006248B7" w:rsidRDefault="006248B7">
    <w:pPr>
      <w:pStyle w:val="Fuzeile"/>
    </w:pPr>
    <w:r>
      <w:rPr>
        <w:noProof/>
        <w:lang w:eastAsia="de-DE"/>
      </w:rPr>
      <mc:AlternateContent>
        <mc:Choice Requires="wps">
          <w:drawing>
            <wp:anchor distT="0" distB="0" distL="114300" distR="114300" simplePos="0" relativeHeight="251669504" behindDoc="0" locked="0" layoutInCell="1" allowOverlap="1" wp14:anchorId="0D3CD376" wp14:editId="71890D16">
              <wp:simplePos x="0" y="0"/>
              <wp:positionH relativeFrom="column">
                <wp:posOffset>4847811</wp:posOffset>
              </wp:positionH>
              <wp:positionV relativeFrom="bottomMargin">
                <wp:posOffset>498502</wp:posOffset>
              </wp:positionV>
              <wp:extent cx="2122998" cy="331200"/>
              <wp:effectExtent l="0" t="0" r="10795" b="12065"/>
              <wp:wrapNone/>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998" cy="33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15DDB" w14:textId="77777777" w:rsidR="006248B7" w:rsidRPr="00F72848" w:rsidRDefault="006248B7" w:rsidP="00F72848">
                          <w:pPr>
                            <w:jc w:val="right"/>
                            <w:rPr>
                              <w:rFonts w:ascii="Humnst777 BT"/>
                              <w:b/>
                              <w:sz w:val="28"/>
                            </w:rPr>
                          </w:pPr>
                          <w:r w:rsidRPr="00F72848">
                            <w:rPr>
                              <w:rStyle w:val="SeitennummerierungZchn"/>
                            </w:rPr>
                            <w:t xml:space="preserve">Seite </w:t>
                          </w:r>
                          <w:r w:rsidRPr="00F72848">
                            <w:rPr>
                              <w:rStyle w:val="SeitennummerierungZchn"/>
                            </w:rPr>
                            <w:fldChar w:fldCharType="begin"/>
                          </w:r>
                          <w:r w:rsidRPr="00F72848">
                            <w:rPr>
                              <w:rStyle w:val="SeitennummerierungZchn"/>
                            </w:rPr>
                            <w:instrText xml:space="preserve"> PAGE  \* Arabic  \* MERGEFORMAT </w:instrText>
                          </w:r>
                          <w:r w:rsidRPr="00F72848">
                            <w:rPr>
                              <w:rStyle w:val="SeitennummerierungZchn"/>
                            </w:rPr>
                            <w:fldChar w:fldCharType="separate"/>
                          </w:r>
                          <w:r>
                            <w:rPr>
                              <w:rStyle w:val="SeitennummerierungZchn"/>
                              <w:noProof/>
                            </w:rPr>
                            <w:t>3</w:t>
                          </w:r>
                          <w:r w:rsidRPr="00F72848">
                            <w:rPr>
                              <w:rStyle w:val="SeitennummerierungZchn"/>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3CD376" id="_x0000_t202" coordsize="21600,21600" o:spt="202" path="m,l,21600r21600,l21600,xe">
              <v:stroke joinstyle="miter"/>
              <v:path gradientshapeok="t" o:connecttype="rect"/>
            </v:shapetype>
            <v:shape id="_x0000_s1027" type="#_x0000_t202" style="position:absolute;margin-left:381.7pt;margin-top:39.25pt;width:167.15pt;height:26.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" filled="f" stroked="f">
              <v:textbox inset="0,0,0,0">
                <w:txbxContent>
                  <w:p w14:paraId="7CD15DDB" w14:textId="77777777" w:rsidR="006248B7" w:rsidRPr="00F72848" w:rsidRDefault="006248B7" w:rsidP="00F72848">
                    <w:pPr>
                      <w:jc w:val="right"/>
                      <w:rPr>
                        <w:rFonts w:ascii="Humnst777 BT"/>
                        <w:b/>
                        <w:sz w:val="28"/>
                      </w:rPr>
                    </w:pPr>
                    <w:r w:rsidRPr="00F72848">
                      <w:rPr>
                        <w:rStyle w:val="SeitennummerierungZchn"/>
                      </w:rPr>
                      <w:t xml:space="preserve">Seite </w:t>
                    </w:r>
                    <w:r w:rsidRPr="00F72848">
                      <w:rPr>
                        <w:rStyle w:val="SeitennummerierungZchn"/>
                      </w:rPr>
                      <w:fldChar w:fldCharType="begin"/>
                    </w:r>
                    <w:r w:rsidRPr="00F72848">
                      <w:rPr>
                        <w:rStyle w:val="SeitennummerierungZchn"/>
                      </w:rPr>
                      <w:instrText xml:space="preserve"> PAGE  \* Arabic  \* MERGEFORMAT </w:instrText>
                    </w:r>
                    <w:r w:rsidRPr="00F72848">
                      <w:rPr>
                        <w:rStyle w:val="SeitennummerierungZchn"/>
                      </w:rPr>
                      <w:fldChar w:fldCharType="separate"/>
                    </w:r>
                    <w:r>
                      <w:rPr>
                        <w:rStyle w:val="SeitennummerierungZchn"/>
                        <w:noProof/>
                      </w:rPr>
                      <w:t>3</w:t>
                    </w:r>
                    <w:r w:rsidRPr="00F72848">
                      <w:rPr>
                        <w:rStyle w:val="SeitennummerierungZchn"/>
                      </w:rPr>
                      <w:fldChar w:fldCharType="end"/>
                    </w:r>
                  </w:p>
                </w:txbxContent>
              </v:textbox>
              <w10:wrap anchory="margin"/>
            </v:shape>
          </w:pict>
        </mc:Fallback>
      </mc:AlternateContent>
    </w:r>
    <w:r>
      <w:rPr>
        <w:noProof/>
        <w:lang w:eastAsia="de-DE"/>
      </w:rPr>
      <mc:AlternateContent>
        <mc:Choice Requires="wps">
          <w:drawing>
            <wp:anchor distT="0" distB="0" distL="114300" distR="114300" simplePos="0" relativeHeight="251658239" behindDoc="0" locked="0" layoutInCell="1" allowOverlap="1" wp14:anchorId="31C8002D" wp14:editId="60BB8980">
              <wp:simplePos x="0" y="0"/>
              <wp:positionH relativeFrom="page">
                <wp:align>right</wp:align>
              </wp:positionH>
              <wp:positionV relativeFrom="paragraph">
                <wp:posOffset>166315</wp:posOffset>
              </wp:positionV>
              <wp:extent cx="7560310" cy="786130"/>
              <wp:effectExtent l="0" t="0" r="2540" b="0"/>
              <wp:wrapNone/>
              <wp:docPr id="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786130"/>
                      </a:xfrm>
                      <a:prstGeom prst="rect">
                        <a:avLst/>
                      </a:prstGeom>
                      <a:solidFill>
                        <a:srgbClr val="C6C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618427F" id="Rectangle 10" o:spid="_x0000_s1026" style="position:absolute;margin-left:544.1pt;margin-top:13.1pt;width:595.3pt;height:61.9pt;z-index:251658239;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" fillcolor="#c6c8ca" stroked="f">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A2B7C" w14:textId="77777777" w:rsidR="006248B7" w:rsidRDefault="006248B7">
    <w:pPr>
      <w:pStyle w:val="Fuzeile"/>
    </w:pPr>
    <w:r>
      <w:rPr>
        <w:noProof/>
        <w:lang w:eastAsia="de-DE"/>
      </w:rPr>
      <mc:AlternateContent>
        <mc:Choice Requires="wps">
          <w:drawing>
            <wp:anchor distT="0" distB="0" distL="114300" distR="114300" simplePos="0" relativeHeight="251672576" behindDoc="0" locked="0" layoutInCell="1" allowOverlap="1" wp14:anchorId="6B907E4E" wp14:editId="214A5A71">
              <wp:simplePos x="0" y="0"/>
              <wp:positionH relativeFrom="column">
                <wp:posOffset>4778679</wp:posOffset>
              </wp:positionH>
              <wp:positionV relativeFrom="bottomMargin">
                <wp:posOffset>497840</wp:posOffset>
              </wp:positionV>
              <wp:extent cx="1240210" cy="330835"/>
              <wp:effectExtent l="0" t="0" r="17145" b="12065"/>
              <wp:wrapNone/>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021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433A0" w14:textId="77777777" w:rsidR="006248B7" w:rsidRPr="00F72848" w:rsidRDefault="006248B7" w:rsidP="00F72848">
                          <w:pPr>
                            <w:jc w:val="right"/>
                            <w:rPr>
                              <w:rFonts w:ascii="Humnst777 BT"/>
                              <w:b/>
                              <w:sz w:val="28"/>
                            </w:rPr>
                          </w:pPr>
                          <w:r>
                            <w:rPr>
                              <w:rStyle w:val="SeitennummerierungZchn"/>
                            </w:rPr>
                            <w:t>Page</w:t>
                          </w:r>
                          <w:r w:rsidRPr="00F72848">
                            <w:rPr>
                              <w:rStyle w:val="SeitennummerierungZchn"/>
                            </w:rPr>
                            <w:t xml:space="preserve"> </w:t>
                          </w:r>
                          <w:r w:rsidRPr="00F72848">
                            <w:rPr>
                              <w:rStyle w:val="SeitennummerierungZchn"/>
                            </w:rPr>
                            <w:fldChar w:fldCharType="begin"/>
                          </w:r>
                          <w:r w:rsidRPr="00F72848">
                            <w:rPr>
                              <w:rStyle w:val="SeitennummerierungZchn"/>
                            </w:rPr>
                            <w:instrText xml:space="preserve"> PAGE  \* Arabic  \* MERGEFORMAT </w:instrText>
                          </w:r>
                          <w:r w:rsidRPr="00F72848">
                            <w:rPr>
                              <w:rStyle w:val="SeitennummerierungZchn"/>
                            </w:rPr>
                            <w:fldChar w:fldCharType="separate"/>
                          </w:r>
                          <w:r>
                            <w:rPr>
                              <w:rStyle w:val="SeitennummerierungZchn"/>
                              <w:noProof/>
                            </w:rPr>
                            <w:t>3</w:t>
                          </w:r>
                          <w:r w:rsidRPr="00F72848">
                            <w:rPr>
                              <w:rStyle w:val="SeitennummerierungZchn"/>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907E4E" id="_x0000_t202" coordsize="21600,21600" o:spt="202" path="m,l,21600r21600,l21600,xe">
              <v:stroke joinstyle="miter"/>
              <v:path gradientshapeok="t" o:connecttype="rect"/>
            </v:shapetype>
            <v:shape id="_x0000_s1029" type="#_x0000_t202" style="position:absolute;margin-left:376.25pt;margin-top:39.2pt;width:97.65pt;height:26.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Wz2rwIAALE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" filled="f" stroked="f">
              <v:textbox inset="0,0,0,0">
                <w:txbxContent>
                  <w:p w14:paraId="2D7433A0" w14:textId="77777777" w:rsidR="006248B7" w:rsidRPr="00F72848" w:rsidRDefault="006248B7" w:rsidP="00F72848">
                    <w:pPr>
                      <w:jc w:val="right"/>
                      <w:rPr>
                        <w:rFonts w:ascii="Humnst777 BT"/>
                        <w:b/>
                        <w:sz w:val="28"/>
                      </w:rPr>
                    </w:pPr>
                    <w:r>
                      <w:rPr>
                        <w:rStyle w:val="SeitennummerierungZchn"/>
                      </w:rPr>
                      <w:t>Page</w:t>
                    </w:r>
                    <w:r w:rsidRPr="00F72848">
                      <w:rPr>
                        <w:rStyle w:val="SeitennummerierungZchn"/>
                      </w:rPr>
                      <w:t xml:space="preserve"> </w:t>
                    </w:r>
                    <w:r w:rsidRPr="00F72848">
                      <w:rPr>
                        <w:rStyle w:val="SeitennummerierungZchn"/>
                      </w:rPr>
                      <w:fldChar w:fldCharType="begin"/>
                    </w:r>
                    <w:r w:rsidRPr="00F72848">
                      <w:rPr>
                        <w:rStyle w:val="SeitennummerierungZchn"/>
                      </w:rPr>
                      <w:instrText xml:space="preserve"> PAGE  \* Arabic  \* MERGEFORMAT </w:instrText>
                    </w:r>
                    <w:r w:rsidRPr="00F72848">
                      <w:rPr>
                        <w:rStyle w:val="SeitennummerierungZchn"/>
                      </w:rPr>
                      <w:fldChar w:fldCharType="separate"/>
                    </w:r>
                    <w:r>
                      <w:rPr>
                        <w:rStyle w:val="SeitennummerierungZchn"/>
                        <w:noProof/>
                      </w:rPr>
                      <w:t>3</w:t>
                    </w:r>
                    <w:r w:rsidRPr="00F72848">
                      <w:rPr>
                        <w:rStyle w:val="SeitennummerierungZchn"/>
                      </w:rPr>
                      <w:fldChar w:fldCharType="end"/>
                    </w:r>
                  </w:p>
                </w:txbxContent>
              </v:textbox>
              <w10:wrap anchory="margin"/>
            </v:shape>
          </w:pict>
        </mc:Fallback>
      </mc:AlternateContent>
    </w:r>
    <w:r>
      <w:rPr>
        <w:noProof/>
        <w:lang w:eastAsia="de-DE"/>
      </w:rPr>
      <mc:AlternateContent>
        <mc:Choice Requires="wps">
          <w:drawing>
            <wp:anchor distT="0" distB="0" distL="114300" distR="114300" simplePos="0" relativeHeight="251671552" behindDoc="0" locked="0" layoutInCell="1" allowOverlap="1" wp14:anchorId="3C7C6E4D" wp14:editId="0CA0643B">
              <wp:simplePos x="0" y="0"/>
              <wp:positionH relativeFrom="page">
                <wp:posOffset>0</wp:posOffset>
              </wp:positionH>
              <wp:positionV relativeFrom="paragraph">
                <wp:posOffset>173355</wp:posOffset>
              </wp:positionV>
              <wp:extent cx="7560310" cy="786130"/>
              <wp:effectExtent l="0" t="0" r="2540" b="0"/>
              <wp:wrapNone/>
              <wp:docPr id="1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786130"/>
                      </a:xfrm>
                      <a:prstGeom prst="rect">
                        <a:avLst/>
                      </a:prstGeom>
                      <a:solidFill>
                        <a:srgbClr val="C6C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4DED211A" id="Rectangle 10" o:spid="_x0000_s1026" style="position:absolute;margin-left:0;margin-top:13.65pt;width:595.3pt;height:61.9pt;z-index:2516715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" fillcolor="#c6c8ca" stroked="f">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BAFB1" w14:textId="77777777" w:rsidR="006248B7" w:rsidRDefault="006248B7">
    <w:pPr>
      <w:pStyle w:val="Fuzeile"/>
    </w:pPr>
    <w:r>
      <w:rPr>
        <w:noProof/>
        <w:lang w:eastAsia="de-DE"/>
      </w:rPr>
      <mc:AlternateContent>
        <mc:Choice Requires="wps">
          <w:drawing>
            <wp:anchor distT="0" distB="0" distL="114300" distR="114300" simplePos="0" relativeHeight="251679744" behindDoc="0" locked="0" layoutInCell="1" allowOverlap="1" wp14:anchorId="0031E043" wp14:editId="14751FFE">
              <wp:simplePos x="0" y="0"/>
              <wp:positionH relativeFrom="column">
                <wp:posOffset>4847811</wp:posOffset>
              </wp:positionH>
              <wp:positionV relativeFrom="bottomMargin">
                <wp:posOffset>498502</wp:posOffset>
              </wp:positionV>
              <wp:extent cx="2122998" cy="331200"/>
              <wp:effectExtent l="0" t="0" r="10795" b="12065"/>
              <wp:wrapNone/>
              <wp:docPr id="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998" cy="33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8A72" w14:textId="77777777" w:rsidR="006248B7" w:rsidRPr="00F72848" w:rsidRDefault="006248B7" w:rsidP="00F72848">
                          <w:pPr>
                            <w:jc w:val="right"/>
                            <w:rPr>
                              <w:rFonts w:ascii="Humnst777 BT"/>
                              <w:b/>
                              <w:sz w:val="28"/>
                            </w:rPr>
                          </w:pPr>
                          <w:r w:rsidRPr="00F72848">
                            <w:rPr>
                              <w:rStyle w:val="SeitennummerierungZchn"/>
                            </w:rPr>
                            <w:t xml:space="preserve">Seite </w:t>
                          </w:r>
                          <w:r w:rsidRPr="00F72848">
                            <w:rPr>
                              <w:rStyle w:val="SeitennummerierungZchn"/>
                            </w:rPr>
                            <w:fldChar w:fldCharType="begin"/>
                          </w:r>
                          <w:r w:rsidRPr="00F72848">
                            <w:rPr>
                              <w:rStyle w:val="SeitennummerierungZchn"/>
                            </w:rPr>
                            <w:instrText xml:space="preserve"> PAGE  \* Arabic  \* MERGEFORMAT </w:instrText>
                          </w:r>
                          <w:r w:rsidRPr="00F72848">
                            <w:rPr>
                              <w:rStyle w:val="SeitennummerierungZchn"/>
                            </w:rPr>
                            <w:fldChar w:fldCharType="separate"/>
                          </w:r>
                          <w:r>
                            <w:rPr>
                              <w:rStyle w:val="SeitennummerierungZchn"/>
                              <w:noProof/>
                            </w:rPr>
                            <w:t>4</w:t>
                          </w:r>
                          <w:r w:rsidRPr="00F72848">
                            <w:rPr>
                              <w:rStyle w:val="SeitennummerierungZchn"/>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031E043" id="_x0000_t202" coordsize="21600,21600" o:spt="202" path="m,l,21600r21600,l21600,xe">
              <v:stroke joinstyle="miter"/>
              <v:path gradientshapeok="t" o:connecttype="rect"/>
            </v:shapetype>
            <v:shape id="_x0000_s1030" type="#_x0000_t202" style="position:absolute;margin-left:381.7pt;margin-top:39.25pt;width:167.15pt;height:2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" filled="f" stroked="f">
              <v:textbox inset="0,0,0,0">
                <w:txbxContent>
                  <w:p w14:paraId="72BC8A72" w14:textId="77777777" w:rsidR="006248B7" w:rsidRPr="00F72848" w:rsidRDefault="006248B7" w:rsidP="00F72848">
                    <w:pPr>
                      <w:jc w:val="right"/>
                      <w:rPr>
                        <w:rFonts w:ascii="Humnst777 BT"/>
                        <w:b/>
                        <w:sz w:val="28"/>
                      </w:rPr>
                    </w:pPr>
                    <w:r w:rsidRPr="00F72848">
                      <w:rPr>
                        <w:rStyle w:val="SeitennummerierungZchn"/>
                      </w:rPr>
                      <w:t xml:space="preserve">Seite </w:t>
                    </w:r>
                    <w:r w:rsidRPr="00F72848">
                      <w:rPr>
                        <w:rStyle w:val="SeitennummerierungZchn"/>
                      </w:rPr>
                      <w:fldChar w:fldCharType="begin"/>
                    </w:r>
                    <w:r w:rsidRPr="00F72848">
                      <w:rPr>
                        <w:rStyle w:val="SeitennummerierungZchn"/>
                      </w:rPr>
                      <w:instrText xml:space="preserve"> PAGE  \* Arabic  \* MERGEFORMAT </w:instrText>
                    </w:r>
                    <w:r w:rsidRPr="00F72848">
                      <w:rPr>
                        <w:rStyle w:val="SeitennummerierungZchn"/>
                      </w:rPr>
                      <w:fldChar w:fldCharType="separate"/>
                    </w:r>
                    <w:r>
                      <w:rPr>
                        <w:rStyle w:val="SeitennummerierungZchn"/>
                        <w:noProof/>
                      </w:rPr>
                      <w:t>4</w:t>
                    </w:r>
                    <w:r w:rsidRPr="00F72848">
                      <w:rPr>
                        <w:rStyle w:val="SeitennummerierungZchn"/>
                      </w:rPr>
                      <w:fldChar w:fldCharType="end"/>
                    </w:r>
                  </w:p>
                </w:txbxContent>
              </v:textbox>
              <w10:wrap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EC367" w14:textId="77777777" w:rsidR="0073545C" w:rsidRDefault="0073545C" w:rsidP="00D971FA">
      <w:r>
        <w:separator/>
      </w:r>
    </w:p>
  </w:footnote>
  <w:footnote w:type="continuationSeparator" w:id="0">
    <w:p w14:paraId="251DDE72" w14:textId="77777777" w:rsidR="0073545C" w:rsidRDefault="0073545C" w:rsidP="00D971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43B7C" w14:textId="77777777" w:rsidR="006248B7" w:rsidRDefault="006248B7">
    <w:pPr>
      <w:pStyle w:val="Kopfzeile"/>
    </w:pPr>
    <w:r>
      <w:rPr>
        <w:noProof/>
        <w:lang w:eastAsia="de-DE"/>
      </w:rPr>
      <mc:AlternateContent>
        <mc:Choice Requires="wps">
          <w:drawing>
            <wp:anchor distT="0" distB="0" distL="114300" distR="114300" simplePos="0" relativeHeight="251659264" behindDoc="0" locked="0" layoutInCell="1" allowOverlap="1" wp14:anchorId="5735001B" wp14:editId="2751EEA4">
              <wp:simplePos x="0" y="0"/>
              <wp:positionH relativeFrom="column">
                <wp:posOffset>3938905</wp:posOffset>
              </wp:positionH>
              <wp:positionV relativeFrom="paragraph">
                <wp:posOffset>632460</wp:posOffset>
              </wp:positionV>
              <wp:extent cx="1843405" cy="216535"/>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340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908D9" w14:textId="77777777" w:rsidR="006248B7" w:rsidRDefault="006248B7" w:rsidP="00C07FA8">
                          <w:pPr>
                            <w:rPr>
                              <w:rFonts w:ascii="Humnst777 BT"/>
                              <w:b/>
                              <w:sz w:val="28"/>
                            </w:rPr>
                          </w:pPr>
                          <w:proofErr w:type="gramStart"/>
                          <w:r w:rsidRPr="002940CD">
                            <w:rPr>
                              <w:rStyle w:val="HeadlineKopfzeileLightZchn"/>
                            </w:rPr>
                            <w:t>Whitepaper</w:t>
                          </w:r>
                          <w:r>
                            <w:rPr>
                              <w:color w:val="6D6E71"/>
                              <w:spacing w:val="-6"/>
                              <w:sz w:val="28"/>
                            </w:rPr>
                            <w:t xml:space="preserve">  </w:t>
                          </w:r>
                          <w:r>
                            <w:rPr>
                              <w:color w:val="6D6E71"/>
                              <w:sz w:val="28"/>
                            </w:rPr>
                            <w:t>|</w:t>
                          </w:r>
                          <w:proofErr w:type="gramEnd"/>
                          <w:r>
                            <w:rPr>
                              <w:color w:val="6D6E71"/>
                              <w:spacing w:val="55"/>
                              <w:sz w:val="28"/>
                            </w:rPr>
                            <w:t xml:space="preserve"> </w:t>
                          </w:r>
                          <w:r w:rsidRPr="002940CD">
                            <w:rPr>
                              <w:rStyle w:val="HeadlineKopfzeileStrongZchn"/>
                            </w:rPr>
                            <w:t>Headline</w:t>
                          </w:r>
                        </w:p>
                      </w:txbxContent>
                    </wps:txbx>
                    <wps:bodyPr rot="0" vert="horz" wrap="square" lIns="0" tIns="0" rIns="0" bIns="0" anchor="t" anchorCtr="0" upright="1">
                      <a:noAutofit/>
                    </wps:bodyPr>
                  </wps:wsp>
                </a:graphicData>
              </a:graphic>
            </wp:anchor>
          </w:drawing>
        </mc:Choice>
        <mc:Fallback>
          <w:pict>
            <v:shapetype w14:anchorId="5735001B" id="_x0000_t202" coordsize="21600,21600" o:spt="202" path="m,l,21600r21600,l21600,xe">
              <v:stroke joinstyle="miter"/>
              <v:path gradientshapeok="t" o:connecttype="rect"/>
            </v:shapetype>
            <v:shape id="Text Box 4" o:spid="_x0000_s1026" type="#_x0000_t202" style="position:absolute;margin-left:310.15pt;margin-top:49.8pt;width:145.15pt;height:17.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" filled="f" stroked="f">
              <v:textbox inset="0,0,0,0">
                <w:txbxContent>
                  <w:p w14:paraId="6C5908D9" w14:textId="77777777" w:rsidR="006248B7" w:rsidRDefault="006248B7" w:rsidP="00C07FA8">
                    <w:pPr>
                      <w:rPr>
                        <w:rFonts w:ascii="Humnst777 BT"/>
                        <w:b/>
                        <w:sz w:val="28"/>
                      </w:rPr>
                    </w:pPr>
                    <w:proofErr w:type="gramStart"/>
                    <w:r w:rsidRPr="002940CD">
                      <w:rPr>
                        <w:rStyle w:val="HeadlineKopfzeileLightZchn"/>
                      </w:rPr>
                      <w:t>Whitepaper</w:t>
                    </w:r>
                    <w:r>
                      <w:rPr>
                        <w:color w:val="6D6E71"/>
                        <w:spacing w:val="-6"/>
                        <w:sz w:val="28"/>
                      </w:rPr>
                      <w:t xml:space="preserve">  </w:t>
                    </w:r>
                    <w:r>
                      <w:rPr>
                        <w:color w:val="6D6E71"/>
                        <w:sz w:val="28"/>
                      </w:rPr>
                      <w:t>|</w:t>
                    </w:r>
                    <w:proofErr w:type="gramEnd"/>
                    <w:r>
                      <w:rPr>
                        <w:color w:val="6D6E71"/>
                        <w:spacing w:val="55"/>
                        <w:sz w:val="28"/>
                      </w:rPr>
                      <w:t xml:space="preserve"> </w:t>
                    </w:r>
                    <w:r w:rsidRPr="002940CD">
                      <w:rPr>
                        <w:rStyle w:val="HeadlineKopfzeileStrongZchn"/>
                      </w:rPr>
                      <w:t>Headline</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86AA7" w14:textId="77777777" w:rsidR="006248B7" w:rsidRDefault="006248B7" w:rsidP="00C07FA8">
    <w:pPr>
      <w:pStyle w:val="Kopfzeile"/>
      <w:tabs>
        <w:tab w:val="clear" w:pos="9072"/>
        <w:tab w:val="right" w:pos="0"/>
      </w:tabs>
    </w:pPr>
    <w:r>
      <w:rPr>
        <w:noProof/>
        <w:lang w:eastAsia="de-DE"/>
      </w:rPr>
      <mc:AlternateContent>
        <mc:Choice Requires="wps">
          <w:drawing>
            <wp:anchor distT="0" distB="0" distL="114300" distR="114300" simplePos="0" relativeHeight="251667456" behindDoc="0" locked="0" layoutInCell="1" allowOverlap="1" wp14:anchorId="1596D476" wp14:editId="566167FE">
              <wp:simplePos x="0" y="0"/>
              <wp:positionH relativeFrom="margin">
                <wp:posOffset>-109855</wp:posOffset>
              </wp:positionH>
              <wp:positionV relativeFrom="page">
                <wp:posOffset>1085850</wp:posOffset>
              </wp:positionV>
              <wp:extent cx="6169660" cy="330835"/>
              <wp:effectExtent l="0" t="0" r="2540" b="12065"/>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2B72D" w14:textId="76B9B5A2" w:rsidR="006248B7" w:rsidRPr="000B60F2" w:rsidRDefault="006248B7" w:rsidP="00F72848">
                          <w:pPr>
                            <w:jc w:val="right"/>
                            <w:rPr>
                              <w:rFonts w:ascii="Humnst777 BT"/>
                              <w:b/>
                              <w:sz w:val="28"/>
                              <w:lang w:val="en-US"/>
                            </w:rPr>
                          </w:pPr>
                          <w:r w:rsidRPr="006059EF">
                            <w:rPr>
                              <w:rStyle w:val="HeadlineKopfzeileLightZchn"/>
                            </w:rPr>
                            <w:fldChar w:fldCharType="begin"/>
                          </w:r>
                          <w:r w:rsidRPr="00AB3D9C">
                            <w:rPr>
                              <w:rStyle w:val="HeadlineKopfzeileLightZchn"/>
                              <w:lang w:val="en-US"/>
                            </w:rPr>
                            <w:instrText>STYLEREF "Untertitel"</w:instrText>
                          </w:r>
                          <w:r w:rsidRPr="006059EF">
                            <w:rPr>
                              <w:rStyle w:val="HeadlineKopfzeileLightZchn"/>
                            </w:rPr>
                            <w:fldChar w:fldCharType="separate"/>
                          </w:r>
                          <w:r w:rsidR="00052A8B">
                            <w:rPr>
                              <w:rStyle w:val="HeadlineKopfzeileLightZchn"/>
                              <w:noProof/>
                              <w:lang w:val="en-US"/>
                            </w:rPr>
                            <w:t>combit List &amp; Label</w:t>
                          </w:r>
                          <w:r w:rsidRPr="006059EF">
                            <w:rPr>
                              <w:rStyle w:val="HeadlineKopfzeileLightZchn"/>
                            </w:rPr>
                            <w:fldChar w:fldCharType="end"/>
                          </w:r>
                          <w:r w:rsidRPr="00AB3D9C">
                            <w:rPr>
                              <w:rStyle w:val="HeadlineKopfzeileLightZchn"/>
                              <w:lang w:val="en-US"/>
                            </w:rPr>
                            <w:t xml:space="preserve"> </w:t>
                          </w:r>
                          <w:r w:rsidRPr="00AB3D9C">
                            <w:rPr>
                              <w:color w:val="6D6E71"/>
                              <w:sz w:val="28"/>
                              <w:lang w:val="en-US"/>
                            </w:rPr>
                            <w:t>|</w:t>
                          </w:r>
                          <w:r w:rsidRPr="00AB3D9C">
                            <w:rPr>
                              <w:color w:val="6D6E71"/>
                              <w:spacing w:val="55"/>
                              <w:sz w:val="28"/>
                              <w:lang w:val="en-US"/>
                            </w:rPr>
                            <w:t xml:space="preserve"> </w:t>
                          </w:r>
                          <w:r w:rsidRPr="007977E9">
                            <w:rPr>
                              <w:rStyle w:val="HeadlineKopfzeileStrongZchn"/>
                            </w:rPr>
                            <w:fldChar w:fldCharType="begin"/>
                          </w:r>
                          <w:r w:rsidRPr="00AB3D9C">
                            <w:rPr>
                              <w:rStyle w:val="HeadlineKopfzeileStrongZchn"/>
                              <w:lang w:val="en-US"/>
                            </w:rPr>
                            <w:instrText>STYLEREF "Titel"</w:instrText>
                          </w:r>
                          <w:r w:rsidRPr="007977E9">
                            <w:rPr>
                              <w:rStyle w:val="HeadlineKopfzeileStrongZchn"/>
                            </w:rPr>
                            <w:fldChar w:fldCharType="separate"/>
                          </w:r>
                          <w:r w:rsidR="00052A8B">
                            <w:rPr>
                              <w:rStyle w:val="HeadlineKopfzeileStrongZchn"/>
                              <w:noProof/>
                              <w:lang w:val="en-US"/>
                            </w:rPr>
                            <w:t>OpenEdge Data Provider</w:t>
                          </w:r>
                          <w:r w:rsidRPr="007977E9">
                            <w:rPr>
                              <w:rStyle w:val="HeadlineKopfzeileStrongZchn"/>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96D476" id="_x0000_t202" coordsize="21600,21600" o:spt="202" path="m,l,21600r21600,l21600,xe">
              <v:stroke joinstyle="miter"/>
              <v:path gradientshapeok="t" o:connecttype="rect"/>
            </v:shapetype>
            <v:shape id="_x0000_s1028" type="#_x0000_t202" style="position:absolute;margin-left:-8.65pt;margin-top:85.5pt;width:485.8pt;height:26.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VjysAIAALE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" filled="f" stroked="f">
              <v:textbox inset="0,0,0,0">
                <w:txbxContent>
                  <w:p w14:paraId="3A92B72D" w14:textId="76B9B5A2" w:rsidR="006248B7" w:rsidRPr="000B60F2" w:rsidRDefault="006248B7" w:rsidP="00F72848">
                    <w:pPr>
                      <w:jc w:val="right"/>
                      <w:rPr>
                        <w:rFonts w:ascii="Humnst777 BT"/>
                        <w:b/>
                        <w:sz w:val="28"/>
                        <w:lang w:val="en-US"/>
                      </w:rPr>
                    </w:pPr>
                    <w:r w:rsidRPr="006059EF">
                      <w:rPr>
                        <w:rStyle w:val="HeadlineKopfzeileLightZchn"/>
                      </w:rPr>
                      <w:fldChar w:fldCharType="begin"/>
                    </w:r>
                    <w:r w:rsidRPr="00AB3D9C">
                      <w:rPr>
                        <w:rStyle w:val="HeadlineKopfzeileLightZchn"/>
                        <w:lang w:val="en-US"/>
                      </w:rPr>
                      <w:instrText>STYLEREF "Untertitel"</w:instrText>
                    </w:r>
                    <w:r w:rsidRPr="006059EF">
                      <w:rPr>
                        <w:rStyle w:val="HeadlineKopfzeileLightZchn"/>
                      </w:rPr>
                      <w:fldChar w:fldCharType="separate"/>
                    </w:r>
                    <w:r w:rsidR="00052A8B">
                      <w:rPr>
                        <w:rStyle w:val="HeadlineKopfzeileLightZchn"/>
                        <w:noProof/>
                        <w:lang w:val="en-US"/>
                      </w:rPr>
                      <w:t>combit List &amp; Label</w:t>
                    </w:r>
                    <w:r w:rsidRPr="006059EF">
                      <w:rPr>
                        <w:rStyle w:val="HeadlineKopfzeileLightZchn"/>
                      </w:rPr>
                      <w:fldChar w:fldCharType="end"/>
                    </w:r>
                    <w:r w:rsidRPr="00AB3D9C">
                      <w:rPr>
                        <w:rStyle w:val="HeadlineKopfzeileLightZchn"/>
                        <w:lang w:val="en-US"/>
                      </w:rPr>
                      <w:t xml:space="preserve"> </w:t>
                    </w:r>
                    <w:r w:rsidRPr="00AB3D9C">
                      <w:rPr>
                        <w:color w:val="6D6E71"/>
                        <w:sz w:val="28"/>
                        <w:lang w:val="en-US"/>
                      </w:rPr>
                      <w:t>|</w:t>
                    </w:r>
                    <w:r w:rsidRPr="00AB3D9C">
                      <w:rPr>
                        <w:color w:val="6D6E71"/>
                        <w:spacing w:val="55"/>
                        <w:sz w:val="28"/>
                        <w:lang w:val="en-US"/>
                      </w:rPr>
                      <w:t xml:space="preserve"> </w:t>
                    </w:r>
                    <w:r w:rsidRPr="007977E9">
                      <w:rPr>
                        <w:rStyle w:val="HeadlineKopfzeileStrongZchn"/>
                      </w:rPr>
                      <w:fldChar w:fldCharType="begin"/>
                    </w:r>
                    <w:r w:rsidRPr="00AB3D9C">
                      <w:rPr>
                        <w:rStyle w:val="HeadlineKopfzeileStrongZchn"/>
                        <w:lang w:val="en-US"/>
                      </w:rPr>
                      <w:instrText>STYLEREF "Titel"</w:instrText>
                    </w:r>
                    <w:r w:rsidRPr="007977E9">
                      <w:rPr>
                        <w:rStyle w:val="HeadlineKopfzeileStrongZchn"/>
                      </w:rPr>
                      <w:fldChar w:fldCharType="separate"/>
                    </w:r>
                    <w:r w:rsidR="00052A8B">
                      <w:rPr>
                        <w:rStyle w:val="HeadlineKopfzeileStrongZchn"/>
                        <w:noProof/>
                        <w:lang w:val="en-US"/>
                      </w:rPr>
                      <w:t>OpenEdge Data Provider</w:t>
                    </w:r>
                    <w:r w:rsidRPr="007977E9">
                      <w:rPr>
                        <w:rStyle w:val="HeadlineKopfzeileStrongZchn"/>
                      </w:rPr>
                      <w:fldChar w:fldCharType="end"/>
                    </w:r>
                  </w:p>
                </w:txbxContent>
              </v:textbox>
              <w10:wrap anchorx="margin" anchory="page"/>
            </v:shape>
          </w:pict>
        </mc:Fallback>
      </mc:AlternateContent>
    </w:r>
    <w:r>
      <w:rPr>
        <w:noProof/>
        <w:lang w:eastAsia="de-DE"/>
      </w:rPr>
      <mc:AlternateContent>
        <mc:Choice Requires="wpg">
          <w:drawing>
            <wp:anchor distT="0" distB="0" distL="114300" distR="114300" simplePos="0" relativeHeight="251665408" behindDoc="0" locked="0" layoutInCell="1" allowOverlap="1" wp14:anchorId="71DF4CCB" wp14:editId="1E91F991">
              <wp:simplePos x="0" y="0"/>
              <wp:positionH relativeFrom="page">
                <wp:posOffset>5985672</wp:posOffset>
              </wp:positionH>
              <wp:positionV relativeFrom="paragraph">
                <wp:posOffset>-71120</wp:posOffset>
              </wp:positionV>
              <wp:extent cx="979170" cy="255270"/>
              <wp:effectExtent l="0" t="0" r="0" b="0"/>
              <wp:wrapNone/>
              <wp:docPr id="1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9170" cy="255270"/>
                        <a:chOff x="0" y="0"/>
                        <a:chExt cx="1542" cy="402"/>
                      </a:xfrm>
                    </wpg:grpSpPr>
                    <wps:wsp>
                      <wps:cNvPr id="13" name="AutoShape 7"/>
                      <wps:cNvSpPr>
                        <a:spLocks/>
                      </wps:cNvSpPr>
                      <wps:spPr bwMode="auto">
                        <a:xfrm>
                          <a:off x="0" y="0"/>
                          <a:ext cx="1542" cy="402"/>
                        </a:xfrm>
                        <a:custGeom>
                          <a:avLst/>
                          <a:gdLst>
                            <a:gd name="T0" fmla="*/ 42 w 1542"/>
                            <a:gd name="T1" fmla="*/ 219 h 402"/>
                            <a:gd name="T2" fmla="*/ 2 w 1542"/>
                            <a:gd name="T3" fmla="*/ 291 h 402"/>
                            <a:gd name="T4" fmla="*/ 44 w 1542"/>
                            <a:gd name="T5" fmla="*/ 386 h 402"/>
                            <a:gd name="T6" fmla="*/ 102 w 1542"/>
                            <a:gd name="T7" fmla="*/ 373 h 402"/>
                            <a:gd name="T8" fmla="*/ 32 w 1542"/>
                            <a:gd name="T9" fmla="*/ 289 h 402"/>
                            <a:gd name="T10" fmla="*/ 131 w 1542"/>
                            <a:gd name="T11" fmla="*/ 206 h 402"/>
                            <a:gd name="T12" fmla="*/ 137 w 1542"/>
                            <a:gd name="T13" fmla="*/ 178 h 402"/>
                            <a:gd name="T14" fmla="*/ 126 w 1542"/>
                            <a:gd name="T15" fmla="*/ 370 h 402"/>
                            <a:gd name="T16" fmla="*/ 152 w 1542"/>
                            <a:gd name="T17" fmla="*/ 207 h 402"/>
                            <a:gd name="T18" fmla="*/ 224 w 1542"/>
                            <a:gd name="T19" fmla="*/ 216 h 402"/>
                            <a:gd name="T20" fmla="*/ 323 w 1542"/>
                            <a:gd name="T21" fmla="*/ 201 h 402"/>
                            <a:gd name="T22" fmla="*/ 259 w 1542"/>
                            <a:gd name="T23" fmla="*/ 303 h 402"/>
                            <a:gd name="T24" fmla="*/ 313 w 1542"/>
                            <a:gd name="T25" fmla="*/ 393 h 402"/>
                            <a:gd name="T26" fmla="*/ 429 w 1542"/>
                            <a:gd name="T27" fmla="*/ 376 h 402"/>
                            <a:gd name="T28" fmla="*/ 289 w 1542"/>
                            <a:gd name="T29" fmla="*/ 322 h 402"/>
                            <a:gd name="T30" fmla="*/ 358 w 1542"/>
                            <a:gd name="T31" fmla="*/ 213 h 402"/>
                            <a:gd name="T32" fmla="*/ 465 w 1542"/>
                            <a:gd name="T33" fmla="*/ 206 h 402"/>
                            <a:gd name="T34" fmla="*/ 455 w 1542"/>
                            <a:gd name="T35" fmla="*/ 248 h 402"/>
                            <a:gd name="T36" fmla="*/ 437 w 1542"/>
                            <a:gd name="T37" fmla="*/ 334 h 402"/>
                            <a:gd name="T38" fmla="*/ 358 w 1542"/>
                            <a:gd name="T39" fmla="*/ 374 h 402"/>
                            <a:gd name="T40" fmla="*/ 491 w 1542"/>
                            <a:gd name="T41" fmla="*/ 280 h 402"/>
                            <a:gd name="T42" fmla="*/ 465 w 1542"/>
                            <a:gd name="T43" fmla="*/ 206 h 402"/>
                            <a:gd name="T44" fmla="*/ 565 w 1542"/>
                            <a:gd name="T45" fmla="*/ 230 h 402"/>
                            <a:gd name="T46" fmla="*/ 627 w 1542"/>
                            <a:gd name="T47" fmla="*/ 208 h 402"/>
                            <a:gd name="T48" fmla="*/ 666 w 1542"/>
                            <a:gd name="T49" fmla="*/ 265 h 402"/>
                            <a:gd name="T50" fmla="*/ 725 w 1542"/>
                            <a:gd name="T51" fmla="*/ 219 h 402"/>
                            <a:gd name="T52" fmla="*/ 804 w 1542"/>
                            <a:gd name="T53" fmla="*/ 223 h 402"/>
                            <a:gd name="T54" fmla="*/ 845 w 1542"/>
                            <a:gd name="T55" fmla="*/ 246 h 402"/>
                            <a:gd name="T56" fmla="*/ 728 w 1542"/>
                            <a:gd name="T57" fmla="*/ 189 h 402"/>
                            <a:gd name="T58" fmla="*/ 753 w 1542"/>
                            <a:gd name="T59" fmla="*/ 208 h 402"/>
                            <a:gd name="T60" fmla="*/ 622 w 1542"/>
                            <a:gd name="T61" fmla="*/ 179 h 402"/>
                            <a:gd name="T62" fmla="*/ 604 w 1542"/>
                            <a:gd name="T63" fmla="*/ 208 h 402"/>
                            <a:gd name="T64" fmla="*/ 634 w 1542"/>
                            <a:gd name="T65" fmla="*/ 179 h 402"/>
                            <a:gd name="T66" fmla="*/ 945 w 1542"/>
                            <a:gd name="T67" fmla="*/ 395 h 402"/>
                            <a:gd name="T68" fmla="*/ 1047 w 1542"/>
                            <a:gd name="T69" fmla="*/ 385 h 402"/>
                            <a:gd name="T70" fmla="*/ 924 w 1542"/>
                            <a:gd name="T71" fmla="*/ 108 h 402"/>
                            <a:gd name="T72" fmla="*/ 916 w 1542"/>
                            <a:gd name="T73" fmla="*/ 318 h 402"/>
                            <a:gd name="T74" fmla="*/ 959 w 1542"/>
                            <a:gd name="T75" fmla="*/ 226 h 402"/>
                            <a:gd name="T76" fmla="*/ 1039 w 1542"/>
                            <a:gd name="T77" fmla="*/ 209 h 402"/>
                            <a:gd name="T78" fmla="*/ 1091 w 1542"/>
                            <a:gd name="T79" fmla="*/ 275 h 402"/>
                            <a:gd name="T80" fmla="*/ 1007 w 1542"/>
                            <a:gd name="T81" fmla="*/ 371 h 402"/>
                            <a:gd name="T82" fmla="*/ 1105 w 1542"/>
                            <a:gd name="T83" fmla="*/ 326 h 402"/>
                            <a:gd name="T84" fmla="*/ 1114 w 1542"/>
                            <a:gd name="T85" fmla="*/ 233 h 402"/>
                            <a:gd name="T86" fmla="*/ 971 w 1542"/>
                            <a:gd name="T87" fmla="*/ 192 h 402"/>
                            <a:gd name="T88" fmla="*/ 994 w 1542"/>
                            <a:gd name="T89" fmla="*/ 209 h 402"/>
                            <a:gd name="T90" fmla="*/ 1023 w 1542"/>
                            <a:gd name="T91" fmla="*/ 178 h 402"/>
                            <a:gd name="T92" fmla="*/ 1186 w 1542"/>
                            <a:gd name="T93" fmla="*/ 158 h 402"/>
                            <a:gd name="T94" fmla="*/ 1366 w 1542"/>
                            <a:gd name="T95" fmla="*/ 183 h 402"/>
                            <a:gd name="T96" fmla="*/ 1315 w 1542"/>
                            <a:gd name="T97" fmla="*/ 183 h 402"/>
                            <a:gd name="T98" fmla="*/ 1412 w 1542"/>
                            <a:gd name="T99" fmla="*/ 129 h 402"/>
                            <a:gd name="T100" fmla="*/ 1404 w 1542"/>
                            <a:gd name="T101" fmla="*/ 102 h 402"/>
                            <a:gd name="T102" fmla="*/ 1466 w 1542"/>
                            <a:gd name="T103" fmla="*/ 0 h 402"/>
                            <a:gd name="T104" fmla="*/ 1513 w 1542"/>
                            <a:gd name="T105" fmla="*/ 123 h 402"/>
                            <a:gd name="T106" fmla="*/ 1519 w 1542"/>
                            <a:gd name="T107" fmla="*/ 22 h 402"/>
                            <a:gd name="T108" fmla="*/ 1477 w 1542"/>
                            <a:gd name="T109" fmla="*/ 80 h 402"/>
                            <a:gd name="T110" fmla="*/ 1490 w 1542"/>
                            <a:gd name="T111" fmla="*/ 42 h 402"/>
                            <a:gd name="T112" fmla="*/ 1466 w 1542"/>
                            <a:gd name="T113" fmla="*/ 81 h 402"/>
                            <a:gd name="T114" fmla="*/ 1492 w 1542"/>
                            <a:gd name="T115" fmla="*/ 115 h 402"/>
                            <a:gd name="T116" fmla="*/ 1495 w 1542"/>
                            <a:gd name="T117" fmla="*/ 47 h 402"/>
                            <a:gd name="T118" fmla="*/ 1483 w 1542"/>
                            <a:gd name="T119" fmla="*/ 69 h 402"/>
                            <a:gd name="T120" fmla="*/ 1495 w 1542"/>
                            <a:gd name="T121" fmla="*/ 47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542" h="402">
                              <a:moveTo>
                                <a:pt x="137" y="178"/>
                              </a:moveTo>
                              <a:lnTo>
                                <a:pt x="122" y="179"/>
                              </a:lnTo>
                              <a:lnTo>
                                <a:pt x="108" y="182"/>
                              </a:lnTo>
                              <a:lnTo>
                                <a:pt x="94" y="187"/>
                              </a:lnTo>
                              <a:lnTo>
                                <a:pt x="80" y="193"/>
                              </a:lnTo>
                              <a:lnTo>
                                <a:pt x="67" y="200"/>
                              </a:lnTo>
                              <a:lnTo>
                                <a:pt x="54" y="209"/>
                              </a:lnTo>
                              <a:lnTo>
                                <a:pt x="42" y="219"/>
                              </a:lnTo>
                              <a:lnTo>
                                <a:pt x="31" y="231"/>
                              </a:lnTo>
                              <a:lnTo>
                                <a:pt x="21" y="244"/>
                              </a:lnTo>
                              <a:lnTo>
                                <a:pt x="13" y="258"/>
                              </a:lnTo>
                              <a:lnTo>
                                <a:pt x="7" y="273"/>
                              </a:lnTo>
                              <a:lnTo>
                                <a:pt x="3" y="289"/>
                              </a:lnTo>
                              <a:lnTo>
                                <a:pt x="3" y="290"/>
                              </a:lnTo>
                              <a:lnTo>
                                <a:pt x="2" y="290"/>
                              </a:lnTo>
                              <a:lnTo>
                                <a:pt x="2" y="291"/>
                              </a:lnTo>
                              <a:lnTo>
                                <a:pt x="0" y="306"/>
                              </a:lnTo>
                              <a:lnTo>
                                <a:pt x="0" y="321"/>
                              </a:lnTo>
                              <a:lnTo>
                                <a:pt x="3" y="334"/>
                              </a:lnTo>
                              <a:lnTo>
                                <a:pt x="8" y="347"/>
                              </a:lnTo>
                              <a:lnTo>
                                <a:pt x="15" y="359"/>
                              </a:lnTo>
                              <a:lnTo>
                                <a:pt x="23" y="370"/>
                              </a:lnTo>
                              <a:lnTo>
                                <a:pt x="33" y="379"/>
                              </a:lnTo>
                              <a:lnTo>
                                <a:pt x="44" y="386"/>
                              </a:lnTo>
                              <a:lnTo>
                                <a:pt x="57" y="393"/>
                              </a:lnTo>
                              <a:lnTo>
                                <a:pt x="70" y="397"/>
                              </a:lnTo>
                              <a:lnTo>
                                <a:pt x="83" y="400"/>
                              </a:lnTo>
                              <a:lnTo>
                                <a:pt x="98" y="401"/>
                              </a:lnTo>
                              <a:lnTo>
                                <a:pt x="133" y="396"/>
                              </a:lnTo>
                              <a:lnTo>
                                <a:pt x="165" y="384"/>
                              </a:lnTo>
                              <a:lnTo>
                                <a:pt x="180" y="373"/>
                              </a:lnTo>
                              <a:lnTo>
                                <a:pt x="102" y="373"/>
                              </a:lnTo>
                              <a:lnTo>
                                <a:pt x="84" y="371"/>
                              </a:lnTo>
                              <a:lnTo>
                                <a:pt x="69" y="366"/>
                              </a:lnTo>
                              <a:lnTo>
                                <a:pt x="56" y="358"/>
                              </a:lnTo>
                              <a:lnTo>
                                <a:pt x="45" y="348"/>
                              </a:lnTo>
                              <a:lnTo>
                                <a:pt x="37" y="335"/>
                              </a:lnTo>
                              <a:lnTo>
                                <a:pt x="32" y="321"/>
                              </a:lnTo>
                              <a:lnTo>
                                <a:pt x="31" y="306"/>
                              </a:lnTo>
                              <a:lnTo>
                                <a:pt x="32" y="289"/>
                              </a:lnTo>
                              <a:lnTo>
                                <a:pt x="37" y="274"/>
                              </a:lnTo>
                              <a:lnTo>
                                <a:pt x="44" y="259"/>
                              </a:lnTo>
                              <a:lnTo>
                                <a:pt x="54" y="246"/>
                              </a:lnTo>
                              <a:lnTo>
                                <a:pt x="67" y="233"/>
                              </a:lnTo>
                              <a:lnTo>
                                <a:pt x="81" y="222"/>
                              </a:lnTo>
                              <a:lnTo>
                                <a:pt x="96" y="214"/>
                              </a:lnTo>
                              <a:lnTo>
                                <a:pt x="113" y="209"/>
                              </a:lnTo>
                              <a:lnTo>
                                <a:pt x="131" y="206"/>
                              </a:lnTo>
                              <a:lnTo>
                                <a:pt x="142" y="206"/>
                              </a:lnTo>
                              <a:lnTo>
                                <a:pt x="215" y="206"/>
                              </a:lnTo>
                              <a:lnTo>
                                <a:pt x="214" y="204"/>
                              </a:lnTo>
                              <a:lnTo>
                                <a:pt x="201" y="194"/>
                              </a:lnTo>
                              <a:lnTo>
                                <a:pt x="186" y="187"/>
                              </a:lnTo>
                              <a:lnTo>
                                <a:pt x="171" y="181"/>
                              </a:lnTo>
                              <a:lnTo>
                                <a:pt x="154" y="179"/>
                              </a:lnTo>
                              <a:lnTo>
                                <a:pt x="137" y="178"/>
                              </a:lnTo>
                              <a:close/>
                              <a:moveTo>
                                <a:pt x="220" y="334"/>
                              </a:moveTo>
                              <a:lnTo>
                                <a:pt x="187" y="334"/>
                              </a:lnTo>
                              <a:lnTo>
                                <a:pt x="179" y="342"/>
                              </a:lnTo>
                              <a:lnTo>
                                <a:pt x="170" y="349"/>
                              </a:lnTo>
                              <a:lnTo>
                                <a:pt x="160" y="356"/>
                              </a:lnTo>
                              <a:lnTo>
                                <a:pt x="149" y="362"/>
                              </a:lnTo>
                              <a:lnTo>
                                <a:pt x="137" y="367"/>
                              </a:lnTo>
                              <a:lnTo>
                                <a:pt x="126" y="370"/>
                              </a:lnTo>
                              <a:lnTo>
                                <a:pt x="114" y="372"/>
                              </a:lnTo>
                              <a:lnTo>
                                <a:pt x="102" y="373"/>
                              </a:lnTo>
                              <a:lnTo>
                                <a:pt x="180" y="373"/>
                              </a:lnTo>
                              <a:lnTo>
                                <a:pt x="194" y="363"/>
                              </a:lnTo>
                              <a:lnTo>
                                <a:pt x="220" y="334"/>
                              </a:lnTo>
                              <a:close/>
                              <a:moveTo>
                                <a:pt x="215" y="206"/>
                              </a:moveTo>
                              <a:lnTo>
                                <a:pt x="142" y="206"/>
                              </a:lnTo>
                              <a:lnTo>
                                <a:pt x="152" y="207"/>
                              </a:lnTo>
                              <a:lnTo>
                                <a:pt x="172" y="213"/>
                              </a:lnTo>
                              <a:lnTo>
                                <a:pt x="180" y="217"/>
                              </a:lnTo>
                              <a:lnTo>
                                <a:pt x="194" y="230"/>
                              </a:lnTo>
                              <a:lnTo>
                                <a:pt x="200" y="238"/>
                              </a:lnTo>
                              <a:lnTo>
                                <a:pt x="203" y="247"/>
                              </a:lnTo>
                              <a:lnTo>
                                <a:pt x="237" y="247"/>
                              </a:lnTo>
                              <a:lnTo>
                                <a:pt x="232" y="230"/>
                              </a:lnTo>
                              <a:lnTo>
                                <a:pt x="224" y="216"/>
                              </a:lnTo>
                              <a:lnTo>
                                <a:pt x="215" y="206"/>
                              </a:lnTo>
                              <a:close/>
                              <a:moveTo>
                                <a:pt x="412" y="179"/>
                              </a:moveTo>
                              <a:lnTo>
                                <a:pt x="400" y="179"/>
                              </a:lnTo>
                              <a:lnTo>
                                <a:pt x="384" y="180"/>
                              </a:lnTo>
                              <a:lnTo>
                                <a:pt x="368" y="182"/>
                              </a:lnTo>
                              <a:lnTo>
                                <a:pt x="353" y="187"/>
                              </a:lnTo>
                              <a:lnTo>
                                <a:pt x="338" y="193"/>
                              </a:lnTo>
                              <a:lnTo>
                                <a:pt x="323" y="201"/>
                              </a:lnTo>
                              <a:lnTo>
                                <a:pt x="310" y="211"/>
                              </a:lnTo>
                              <a:lnTo>
                                <a:pt x="298" y="221"/>
                              </a:lnTo>
                              <a:lnTo>
                                <a:pt x="288" y="233"/>
                              </a:lnTo>
                              <a:lnTo>
                                <a:pt x="279" y="245"/>
                              </a:lnTo>
                              <a:lnTo>
                                <a:pt x="271" y="258"/>
                              </a:lnTo>
                              <a:lnTo>
                                <a:pt x="266" y="272"/>
                              </a:lnTo>
                              <a:lnTo>
                                <a:pt x="262" y="286"/>
                              </a:lnTo>
                              <a:lnTo>
                                <a:pt x="259" y="303"/>
                              </a:lnTo>
                              <a:lnTo>
                                <a:pt x="259" y="318"/>
                              </a:lnTo>
                              <a:lnTo>
                                <a:pt x="261" y="333"/>
                              </a:lnTo>
                              <a:lnTo>
                                <a:pt x="265" y="347"/>
                              </a:lnTo>
                              <a:lnTo>
                                <a:pt x="272" y="359"/>
                              </a:lnTo>
                              <a:lnTo>
                                <a:pt x="280" y="370"/>
                              </a:lnTo>
                              <a:lnTo>
                                <a:pt x="289" y="379"/>
                              </a:lnTo>
                              <a:lnTo>
                                <a:pt x="300" y="387"/>
                              </a:lnTo>
                              <a:lnTo>
                                <a:pt x="313" y="393"/>
                              </a:lnTo>
                              <a:lnTo>
                                <a:pt x="326" y="397"/>
                              </a:lnTo>
                              <a:lnTo>
                                <a:pt x="339" y="400"/>
                              </a:lnTo>
                              <a:lnTo>
                                <a:pt x="353" y="401"/>
                              </a:lnTo>
                              <a:lnTo>
                                <a:pt x="368" y="400"/>
                              </a:lnTo>
                              <a:lnTo>
                                <a:pt x="384" y="397"/>
                              </a:lnTo>
                              <a:lnTo>
                                <a:pt x="399" y="392"/>
                              </a:lnTo>
                              <a:lnTo>
                                <a:pt x="415" y="384"/>
                              </a:lnTo>
                              <a:lnTo>
                                <a:pt x="429" y="376"/>
                              </a:lnTo>
                              <a:lnTo>
                                <a:pt x="432" y="374"/>
                              </a:lnTo>
                              <a:lnTo>
                                <a:pt x="358" y="374"/>
                              </a:lnTo>
                              <a:lnTo>
                                <a:pt x="342" y="372"/>
                              </a:lnTo>
                              <a:lnTo>
                                <a:pt x="327" y="367"/>
                              </a:lnTo>
                              <a:lnTo>
                                <a:pt x="314" y="359"/>
                              </a:lnTo>
                              <a:lnTo>
                                <a:pt x="303" y="349"/>
                              </a:lnTo>
                              <a:lnTo>
                                <a:pt x="294" y="336"/>
                              </a:lnTo>
                              <a:lnTo>
                                <a:pt x="289" y="322"/>
                              </a:lnTo>
                              <a:lnTo>
                                <a:pt x="288" y="306"/>
                              </a:lnTo>
                              <a:lnTo>
                                <a:pt x="290" y="287"/>
                              </a:lnTo>
                              <a:lnTo>
                                <a:pt x="295" y="271"/>
                              </a:lnTo>
                              <a:lnTo>
                                <a:pt x="303" y="256"/>
                              </a:lnTo>
                              <a:lnTo>
                                <a:pt x="314" y="243"/>
                              </a:lnTo>
                              <a:lnTo>
                                <a:pt x="327" y="230"/>
                              </a:lnTo>
                              <a:lnTo>
                                <a:pt x="343" y="220"/>
                              </a:lnTo>
                              <a:lnTo>
                                <a:pt x="358" y="213"/>
                              </a:lnTo>
                              <a:lnTo>
                                <a:pt x="375" y="208"/>
                              </a:lnTo>
                              <a:lnTo>
                                <a:pt x="392" y="206"/>
                              </a:lnTo>
                              <a:lnTo>
                                <a:pt x="465" y="206"/>
                              </a:lnTo>
                              <a:lnTo>
                                <a:pt x="458" y="199"/>
                              </a:lnTo>
                              <a:lnTo>
                                <a:pt x="448" y="192"/>
                              </a:lnTo>
                              <a:lnTo>
                                <a:pt x="424" y="181"/>
                              </a:lnTo>
                              <a:lnTo>
                                <a:pt x="412" y="179"/>
                              </a:lnTo>
                              <a:close/>
                              <a:moveTo>
                                <a:pt x="465" y="206"/>
                              </a:moveTo>
                              <a:lnTo>
                                <a:pt x="392" y="206"/>
                              </a:lnTo>
                              <a:lnTo>
                                <a:pt x="402" y="207"/>
                              </a:lnTo>
                              <a:lnTo>
                                <a:pt x="412" y="209"/>
                              </a:lnTo>
                              <a:lnTo>
                                <a:pt x="421" y="212"/>
                              </a:lnTo>
                              <a:lnTo>
                                <a:pt x="430" y="217"/>
                              </a:lnTo>
                              <a:lnTo>
                                <a:pt x="441" y="225"/>
                              </a:lnTo>
                              <a:lnTo>
                                <a:pt x="450" y="235"/>
                              </a:lnTo>
                              <a:lnTo>
                                <a:pt x="455" y="248"/>
                              </a:lnTo>
                              <a:lnTo>
                                <a:pt x="458" y="258"/>
                              </a:lnTo>
                              <a:lnTo>
                                <a:pt x="460" y="268"/>
                              </a:lnTo>
                              <a:lnTo>
                                <a:pt x="460" y="277"/>
                              </a:lnTo>
                              <a:lnTo>
                                <a:pt x="459" y="287"/>
                              </a:lnTo>
                              <a:lnTo>
                                <a:pt x="455" y="300"/>
                              </a:lnTo>
                              <a:lnTo>
                                <a:pt x="451" y="313"/>
                              </a:lnTo>
                              <a:lnTo>
                                <a:pt x="444" y="324"/>
                              </a:lnTo>
                              <a:lnTo>
                                <a:pt x="437" y="334"/>
                              </a:lnTo>
                              <a:lnTo>
                                <a:pt x="428" y="343"/>
                              </a:lnTo>
                              <a:lnTo>
                                <a:pt x="419" y="351"/>
                              </a:lnTo>
                              <a:lnTo>
                                <a:pt x="409" y="358"/>
                              </a:lnTo>
                              <a:lnTo>
                                <a:pt x="399" y="364"/>
                              </a:lnTo>
                              <a:lnTo>
                                <a:pt x="389" y="368"/>
                              </a:lnTo>
                              <a:lnTo>
                                <a:pt x="378" y="371"/>
                              </a:lnTo>
                              <a:lnTo>
                                <a:pt x="368" y="373"/>
                              </a:lnTo>
                              <a:lnTo>
                                <a:pt x="358" y="374"/>
                              </a:lnTo>
                              <a:lnTo>
                                <a:pt x="432" y="374"/>
                              </a:lnTo>
                              <a:lnTo>
                                <a:pt x="443" y="365"/>
                              </a:lnTo>
                              <a:lnTo>
                                <a:pt x="455" y="354"/>
                              </a:lnTo>
                              <a:lnTo>
                                <a:pt x="466" y="340"/>
                              </a:lnTo>
                              <a:lnTo>
                                <a:pt x="475" y="326"/>
                              </a:lnTo>
                              <a:lnTo>
                                <a:pt x="483" y="311"/>
                              </a:lnTo>
                              <a:lnTo>
                                <a:pt x="488" y="296"/>
                              </a:lnTo>
                              <a:lnTo>
                                <a:pt x="491" y="280"/>
                              </a:lnTo>
                              <a:lnTo>
                                <a:pt x="491" y="272"/>
                              </a:lnTo>
                              <a:lnTo>
                                <a:pt x="491" y="268"/>
                              </a:lnTo>
                              <a:lnTo>
                                <a:pt x="491" y="259"/>
                              </a:lnTo>
                              <a:lnTo>
                                <a:pt x="489" y="250"/>
                              </a:lnTo>
                              <a:lnTo>
                                <a:pt x="487" y="240"/>
                              </a:lnTo>
                              <a:lnTo>
                                <a:pt x="482" y="227"/>
                              </a:lnTo>
                              <a:lnTo>
                                <a:pt x="475" y="217"/>
                              </a:lnTo>
                              <a:lnTo>
                                <a:pt x="465" y="206"/>
                              </a:lnTo>
                              <a:close/>
                              <a:moveTo>
                                <a:pt x="563" y="183"/>
                              </a:moveTo>
                              <a:lnTo>
                                <a:pt x="535" y="183"/>
                              </a:lnTo>
                              <a:lnTo>
                                <a:pt x="493" y="396"/>
                              </a:lnTo>
                              <a:lnTo>
                                <a:pt x="523" y="396"/>
                              </a:lnTo>
                              <a:lnTo>
                                <a:pt x="549" y="265"/>
                              </a:lnTo>
                              <a:lnTo>
                                <a:pt x="552" y="251"/>
                              </a:lnTo>
                              <a:lnTo>
                                <a:pt x="558" y="240"/>
                              </a:lnTo>
                              <a:lnTo>
                                <a:pt x="565" y="230"/>
                              </a:lnTo>
                              <a:lnTo>
                                <a:pt x="573" y="222"/>
                              </a:lnTo>
                              <a:lnTo>
                                <a:pt x="583" y="215"/>
                              </a:lnTo>
                              <a:lnTo>
                                <a:pt x="590" y="212"/>
                              </a:lnTo>
                              <a:lnTo>
                                <a:pt x="557" y="212"/>
                              </a:lnTo>
                              <a:lnTo>
                                <a:pt x="563" y="183"/>
                              </a:lnTo>
                              <a:close/>
                              <a:moveTo>
                                <a:pt x="686" y="207"/>
                              </a:moveTo>
                              <a:lnTo>
                                <a:pt x="615" y="207"/>
                              </a:lnTo>
                              <a:lnTo>
                                <a:pt x="627" y="208"/>
                              </a:lnTo>
                              <a:lnTo>
                                <a:pt x="638" y="211"/>
                              </a:lnTo>
                              <a:lnTo>
                                <a:pt x="648" y="216"/>
                              </a:lnTo>
                              <a:lnTo>
                                <a:pt x="656" y="223"/>
                              </a:lnTo>
                              <a:lnTo>
                                <a:pt x="663" y="231"/>
                              </a:lnTo>
                              <a:lnTo>
                                <a:pt x="666" y="241"/>
                              </a:lnTo>
                              <a:lnTo>
                                <a:pt x="667" y="251"/>
                              </a:lnTo>
                              <a:lnTo>
                                <a:pt x="667" y="254"/>
                              </a:lnTo>
                              <a:lnTo>
                                <a:pt x="666" y="265"/>
                              </a:lnTo>
                              <a:lnTo>
                                <a:pt x="640" y="396"/>
                              </a:lnTo>
                              <a:lnTo>
                                <a:pt x="671" y="396"/>
                              </a:lnTo>
                              <a:lnTo>
                                <a:pt x="697" y="261"/>
                              </a:lnTo>
                              <a:lnTo>
                                <a:pt x="701" y="249"/>
                              </a:lnTo>
                              <a:lnTo>
                                <a:pt x="706" y="238"/>
                              </a:lnTo>
                              <a:lnTo>
                                <a:pt x="713" y="229"/>
                              </a:lnTo>
                              <a:lnTo>
                                <a:pt x="722" y="221"/>
                              </a:lnTo>
                              <a:lnTo>
                                <a:pt x="725" y="219"/>
                              </a:lnTo>
                              <a:lnTo>
                                <a:pt x="691" y="219"/>
                              </a:lnTo>
                              <a:lnTo>
                                <a:pt x="686" y="207"/>
                              </a:lnTo>
                              <a:close/>
                              <a:moveTo>
                                <a:pt x="830" y="207"/>
                              </a:moveTo>
                              <a:lnTo>
                                <a:pt x="764" y="207"/>
                              </a:lnTo>
                              <a:lnTo>
                                <a:pt x="776" y="208"/>
                              </a:lnTo>
                              <a:lnTo>
                                <a:pt x="787" y="211"/>
                              </a:lnTo>
                              <a:lnTo>
                                <a:pt x="796" y="216"/>
                              </a:lnTo>
                              <a:lnTo>
                                <a:pt x="804" y="223"/>
                              </a:lnTo>
                              <a:lnTo>
                                <a:pt x="810" y="232"/>
                              </a:lnTo>
                              <a:lnTo>
                                <a:pt x="814" y="242"/>
                              </a:lnTo>
                              <a:lnTo>
                                <a:pt x="815" y="254"/>
                              </a:lnTo>
                              <a:lnTo>
                                <a:pt x="814" y="268"/>
                              </a:lnTo>
                              <a:lnTo>
                                <a:pt x="788" y="396"/>
                              </a:lnTo>
                              <a:lnTo>
                                <a:pt x="817" y="396"/>
                              </a:lnTo>
                              <a:lnTo>
                                <a:pt x="843" y="263"/>
                              </a:lnTo>
                              <a:lnTo>
                                <a:pt x="845" y="246"/>
                              </a:lnTo>
                              <a:lnTo>
                                <a:pt x="843" y="230"/>
                              </a:lnTo>
                              <a:lnTo>
                                <a:pt x="837" y="216"/>
                              </a:lnTo>
                              <a:lnTo>
                                <a:pt x="830" y="207"/>
                              </a:lnTo>
                              <a:close/>
                              <a:moveTo>
                                <a:pt x="768" y="180"/>
                              </a:moveTo>
                              <a:lnTo>
                                <a:pt x="758" y="180"/>
                              </a:lnTo>
                              <a:lnTo>
                                <a:pt x="748" y="182"/>
                              </a:lnTo>
                              <a:lnTo>
                                <a:pt x="738" y="185"/>
                              </a:lnTo>
                              <a:lnTo>
                                <a:pt x="728" y="189"/>
                              </a:lnTo>
                              <a:lnTo>
                                <a:pt x="718" y="195"/>
                              </a:lnTo>
                              <a:lnTo>
                                <a:pt x="708" y="202"/>
                              </a:lnTo>
                              <a:lnTo>
                                <a:pt x="699" y="210"/>
                              </a:lnTo>
                              <a:lnTo>
                                <a:pt x="691" y="219"/>
                              </a:lnTo>
                              <a:lnTo>
                                <a:pt x="725" y="219"/>
                              </a:lnTo>
                              <a:lnTo>
                                <a:pt x="732" y="215"/>
                              </a:lnTo>
                              <a:lnTo>
                                <a:pt x="742" y="211"/>
                              </a:lnTo>
                              <a:lnTo>
                                <a:pt x="753" y="208"/>
                              </a:lnTo>
                              <a:lnTo>
                                <a:pt x="764" y="207"/>
                              </a:lnTo>
                              <a:lnTo>
                                <a:pt x="830" y="207"/>
                              </a:lnTo>
                              <a:lnTo>
                                <a:pt x="827" y="203"/>
                              </a:lnTo>
                              <a:lnTo>
                                <a:pt x="815" y="193"/>
                              </a:lnTo>
                              <a:lnTo>
                                <a:pt x="801" y="186"/>
                              </a:lnTo>
                              <a:lnTo>
                                <a:pt x="785" y="181"/>
                              </a:lnTo>
                              <a:lnTo>
                                <a:pt x="768" y="180"/>
                              </a:lnTo>
                              <a:close/>
                              <a:moveTo>
                                <a:pt x="622" y="179"/>
                              </a:moveTo>
                              <a:lnTo>
                                <a:pt x="609" y="179"/>
                              </a:lnTo>
                              <a:lnTo>
                                <a:pt x="597" y="182"/>
                              </a:lnTo>
                              <a:lnTo>
                                <a:pt x="575" y="193"/>
                              </a:lnTo>
                              <a:lnTo>
                                <a:pt x="565" y="201"/>
                              </a:lnTo>
                              <a:lnTo>
                                <a:pt x="557" y="212"/>
                              </a:lnTo>
                              <a:lnTo>
                                <a:pt x="590" y="212"/>
                              </a:lnTo>
                              <a:lnTo>
                                <a:pt x="593" y="211"/>
                              </a:lnTo>
                              <a:lnTo>
                                <a:pt x="604" y="208"/>
                              </a:lnTo>
                              <a:lnTo>
                                <a:pt x="615" y="207"/>
                              </a:lnTo>
                              <a:lnTo>
                                <a:pt x="686" y="207"/>
                              </a:lnTo>
                              <a:lnTo>
                                <a:pt x="677" y="197"/>
                              </a:lnTo>
                              <a:lnTo>
                                <a:pt x="664" y="190"/>
                              </a:lnTo>
                              <a:lnTo>
                                <a:pt x="654" y="185"/>
                              </a:lnTo>
                              <a:lnTo>
                                <a:pt x="644" y="181"/>
                              </a:lnTo>
                              <a:lnTo>
                                <a:pt x="634" y="179"/>
                              </a:lnTo>
                              <a:lnTo>
                                <a:pt x="622" y="179"/>
                              </a:lnTo>
                              <a:close/>
                              <a:moveTo>
                                <a:pt x="938" y="359"/>
                              </a:moveTo>
                              <a:lnTo>
                                <a:pt x="903" y="359"/>
                              </a:lnTo>
                              <a:lnTo>
                                <a:pt x="908" y="368"/>
                              </a:lnTo>
                              <a:lnTo>
                                <a:pt x="915" y="377"/>
                              </a:lnTo>
                              <a:lnTo>
                                <a:pt x="924" y="384"/>
                              </a:lnTo>
                              <a:lnTo>
                                <a:pt x="934" y="391"/>
                              </a:lnTo>
                              <a:lnTo>
                                <a:pt x="945" y="395"/>
                              </a:lnTo>
                              <a:lnTo>
                                <a:pt x="958" y="399"/>
                              </a:lnTo>
                              <a:lnTo>
                                <a:pt x="971" y="401"/>
                              </a:lnTo>
                              <a:lnTo>
                                <a:pt x="986" y="401"/>
                              </a:lnTo>
                              <a:lnTo>
                                <a:pt x="999" y="400"/>
                              </a:lnTo>
                              <a:lnTo>
                                <a:pt x="1011" y="398"/>
                              </a:lnTo>
                              <a:lnTo>
                                <a:pt x="1024" y="395"/>
                              </a:lnTo>
                              <a:lnTo>
                                <a:pt x="1035" y="390"/>
                              </a:lnTo>
                              <a:lnTo>
                                <a:pt x="1047" y="385"/>
                              </a:lnTo>
                              <a:lnTo>
                                <a:pt x="1057" y="379"/>
                              </a:lnTo>
                              <a:lnTo>
                                <a:pt x="1065" y="373"/>
                              </a:lnTo>
                              <a:lnTo>
                                <a:pt x="991" y="373"/>
                              </a:lnTo>
                              <a:lnTo>
                                <a:pt x="969" y="371"/>
                              </a:lnTo>
                              <a:lnTo>
                                <a:pt x="951" y="366"/>
                              </a:lnTo>
                              <a:lnTo>
                                <a:pt x="938" y="359"/>
                              </a:lnTo>
                              <a:close/>
                              <a:moveTo>
                                <a:pt x="954" y="108"/>
                              </a:moveTo>
                              <a:lnTo>
                                <a:pt x="924" y="108"/>
                              </a:lnTo>
                              <a:lnTo>
                                <a:pt x="867" y="396"/>
                              </a:lnTo>
                              <a:lnTo>
                                <a:pt x="895" y="396"/>
                              </a:lnTo>
                              <a:lnTo>
                                <a:pt x="903" y="359"/>
                              </a:lnTo>
                              <a:lnTo>
                                <a:pt x="938" y="359"/>
                              </a:lnTo>
                              <a:lnTo>
                                <a:pt x="937" y="358"/>
                              </a:lnTo>
                              <a:lnTo>
                                <a:pt x="927" y="347"/>
                              </a:lnTo>
                              <a:lnTo>
                                <a:pt x="920" y="333"/>
                              </a:lnTo>
                              <a:lnTo>
                                <a:pt x="916" y="318"/>
                              </a:lnTo>
                              <a:lnTo>
                                <a:pt x="915" y="301"/>
                              </a:lnTo>
                              <a:lnTo>
                                <a:pt x="917" y="283"/>
                              </a:lnTo>
                              <a:lnTo>
                                <a:pt x="921" y="271"/>
                              </a:lnTo>
                              <a:lnTo>
                                <a:pt x="926" y="260"/>
                              </a:lnTo>
                              <a:lnTo>
                                <a:pt x="932" y="250"/>
                              </a:lnTo>
                              <a:lnTo>
                                <a:pt x="940" y="241"/>
                              </a:lnTo>
                              <a:lnTo>
                                <a:pt x="949" y="233"/>
                              </a:lnTo>
                              <a:lnTo>
                                <a:pt x="959" y="226"/>
                              </a:lnTo>
                              <a:lnTo>
                                <a:pt x="962" y="224"/>
                              </a:lnTo>
                              <a:lnTo>
                                <a:pt x="932" y="224"/>
                              </a:lnTo>
                              <a:lnTo>
                                <a:pt x="954" y="108"/>
                              </a:lnTo>
                              <a:close/>
                              <a:moveTo>
                                <a:pt x="1095" y="206"/>
                              </a:moveTo>
                              <a:lnTo>
                                <a:pt x="1007" y="206"/>
                              </a:lnTo>
                              <a:lnTo>
                                <a:pt x="1018" y="206"/>
                              </a:lnTo>
                              <a:lnTo>
                                <a:pt x="1029" y="207"/>
                              </a:lnTo>
                              <a:lnTo>
                                <a:pt x="1039" y="209"/>
                              </a:lnTo>
                              <a:lnTo>
                                <a:pt x="1048" y="212"/>
                              </a:lnTo>
                              <a:lnTo>
                                <a:pt x="1058" y="217"/>
                              </a:lnTo>
                              <a:lnTo>
                                <a:pt x="1070" y="224"/>
                              </a:lnTo>
                              <a:lnTo>
                                <a:pt x="1079" y="233"/>
                              </a:lnTo>
                              <a:lnTo>
                                <a:pt x="1085" y="246"/>
                              </a:lnTo>
                              <a:lnTo>
                                <a:pt x="1089" y="255"/>
                              </a:lnTo>
                              <a:lnTo>
                                <a:pt x="1091" y="265"/>
                              </a:lnTo>
                              <a:lnTo>
                                <a:pt x="1091" y="275"/>
                              </a:lnTo>
                              <a:lnTo>
                                <a:pt x="1090" y="285"/>
                              </a:lnTo>
                              <a:lnTo>
                                <a:pt x="1084" y="304"/>
                              </a:lnTo>
                              <a:lnTo>
                                <a:pt x="1077" y="320"/>
                              </a:lnTo>
                              <a:lnTo>
                                <a:pt x="1066" y="335"/>
                              </a:lnTo>
                              <a:lnTo>
                                <a:pt x="1053" y="348"/>
                              </a:lnTo>
                              <a:lnTo>
                                <a:pt x="1038" y="359"/>
                              </a:lnTo>
                              <a:lnTo>
                                <a:pt x="1023" y="367"/>
                              </a:lnTo>
                              <a:lnTo>
                                <a:pt x="1007" y="371"/>
                              </a:lnTo>
                              <a:lnTo>
                                <a:pt x="991" y="373"/>
                              </a:lnTo>
                              <a:lnTo>
                                <a:pt x="1065" y="373"/>
                              </a:lnTo>
                              <a:lnTo>
                                <a:pt x="1067" y="371"/>
                              </a:lnTo>
                              <a:lnTo>
                                <a:pt x="1076" y="363"/>
                              </a:lnTo>
                              <a:lnTo>
                                <a:pt x="1085" y="355"/>
                              </a:lnTo>
                              <a:lnTo>
                                <a:pt x="1092" y="346"/>
                              </a:lnTo>
                              <a:lnTo>
                                <a:pt x="1099" y="336"/>
                              </a:lnTo>
                              <a:lnTo>
                                <a:pt x="1105" y="326"/>
                              </a:lnTo>
                              <a:lnTo>
                                <a:pt x="1110" y="315"/>
                              </a:lnTo>
                              <a:lnTo>
                                <a:pt x="1115" y="304"/>
                              </a:lnTo>
                              <a:lnTo>
                                <a:pt x="1118" y="293"/>
                              </a:lnTo>
                              <a:lnTo>
                                <a:pt x="1120" y="281"/>
                              </a:lnTo>
                              <a:lnTo>
                                <a:pt x="1121" y="269"/>
                              </a:lnTo>
                              <a:lnTo>
                                <a:pt x="1121" y="257"/>
                              </a:lnTo>
                              <a:lnTo>
                                <a:pt x="1118" y="245"/>
                              </a:lnTo>
                              <a:lnTo>
                                <a:pt x="1114" y="233"/>
                              </a:lnTo>
                              <a:lnTo>
                                <a:pt x="1108" y="221"/>
                              </a:lnTo>
                              <a:lnTo>
                                <a:pt x="1100" y="211"/>
                              </a:lnTo>
                              <a:lnTo>
                                <a:pt x="1095" y="206"/>
                              </a:lnTo>
                              <a:close/>
                              <a:moveTo>
                                <a:pt x="1023" y="178"/>
                              </a:moveTo>
                              <a:lnTo>
                                <a:pt x="1010" y="179"/>
                              </a:lnTo>
                              <a:lnTo>
                                <a:pt x="997" y="182"/>
                              </a:lnTo>
                              <a:lnTo>
                                <a:pt x="984" y="186"/>
                              </a:lnTo>
                              <a:lnTo>
                                <a:pt x="971" y="192"/>
                              </a:lnTo>
                              <a:lnTo>
                                <a:pt x="959" y="199"/>
                              </a:lnTo>
                              <a:lnTo>
                                <a:pt x="949" y="206"/>
                              </a:lnTo>
                              <a:lnTo>
                                <a:pt x="940" y="215"/>
                              </a:lnTo>
                              <a:lnTo>
                                <a:pt x="932" y="224"/>
                              </a:lnTo>
                              <a:lnTo>
                                <a:pt x="962" y="224"/>
                              </a:lnTo>
                              <a:lnTo>
                                <a:pt x="969" y="220"/>
                              </a:lnTo>
                              <a:lnTo>
                                <a:pt x="980" y="215"/>
                              </a:lnTo>
                              <a:lnTo>
                                <a:pt x="994" y="209"/>
                              </a:lnTo>
                              <a:lnTo>
                                <a:pt x="1007" y="206"/>
                              </a:lnTo>
                              <a:lnTo>
                                <a:pt x="1095" y="206"/>
                              </a:lnTo>
                              <a:lnTo>
                                <a:pt x="1091" y="201"/>
                              </a:lnTo>
                              <a:lnTo>
                                <a:pt x="1079" y="193"/>
                              </a:lnTo>
                              <a:lnTo>
                                <a:pt x="1067" y="186"/>
                              </a:lnTo>
                              <a:lnTo>
                                <a:pt x="1054" y="182"/>
                              </a:lnTo>
                              <a:lnTo>
                                <a:pt x="1039" y="179"/>
                              </a:lnTo>
                              <a:lnTo>
                                <a:pt x="1023" y="178"/>
                              </a:lnTo>
                              <a:close/>
                              <a:moveTo>
                                <a:pt x="1210" y="183"/>
                              </a:moveTo>
                              <a:lnTo>
                                <a:pt x="1181" y="183"/>
                              </a:lnTo>
                              <a:lnTo>
                                <a:pt x="1139" y="396"/>
                              </a:lnTo>
                              <a:lnTo>
                                <a:pt x="1168" y="396"/>
                              </a:lnTo>
                              <a:lnTo>
                                <a:pt x="1210" y="183"/>
                              </a:lnTo>
                              <a:close/>
                              <a:moveTo>
                                <a:pt x="1225" y="108"/>
                              </a:moveTo>
                              <a:lnTo>
                                <a:pt x="1196" y="108"/>
                              </a:lnTo>
                              <a:lnTo>
                                <a:pt x="1186" y="158"/>
                              </a:lnTo>
                              <a:lnTo>
                                <a:pt x="1215" y="158"/>
                              </a:lnTo>
                              <a:lnTo>
                                <a:pt x="1225" y="108"/>
                              </a:lnTo>
                              <a:close/>
                              <a:moveTo>
                                <a:pt x="1310" y="210"/>
                              </a:moveTo>
                              <a:lnTo>
                                <a:pt x="1281" y="210"/>
                              </a:lnTo>
                              <a:lnTo>
                                <a:pt x="1244" y="396"/>
                              </a:lnTo>
                              <a:lnTo>
                                <a:pt x="1273" y="396"/>
                              </a:lnTo>
                              <a:lnTo>
                                <a:pt x="1310" y="210"/>
                              </a:lnTo>
                              <a:close/>
                              <a:moveTo>
                                <a:pt x="1366" y="183"/>
                              </a:moveTo>
                              <a:lnTo>
                                <a:pt x="1240" y="183"/>
                              </a:lnTo>
                              <a:lnTo>
                                <a:pt x="1235" y="210"/>
                              </a:lnTo>
                              <a:lnTo>
                                <a:pt x="1361" y="210"/>
                              </a:lnTo>
                              <a:lnTo>
                                <a:pt x="1366" y="183"/>
                              </a:lnTo>
                              <a:close/>
                              <a:moveTo>
                                <a:pt x="1330" y="108"/>
                              </a:moveTo>
                              <a:lnTo>
                                <a:pt x="1301" y="108"/>
                              </a:lnTo>
                              <a:lnTo>
                                <a:pt x="1286" y="183"/>
                              </a:lnTo>
                              <a:lnTo>
                                <a:pt x="1315" y="183"/>
                              </a:lnTo>
                              <a:lnTo>
                                <a:pt x="1330" y="108"/>
                              </a:lnTo>
                              <a:close/>
                              <a:moveTo>
                                <a:pt x="1466" y="0"/>
                              </a:moveTo>
                              <a:lnTo>
                                <a:pt x="1436" y="6"/>
                              </a:lnTo>
                              <a:lnTo>
                                <a:pt x="1412" y="22"/>
                              </a:lnTo>
                              <a:lnTo>
                                <a:pt x="1396" y="46"/>
                              </a:lnTo>
                              <a:lnTo>
                                <a:pt x="1390" y="76"/>
                              </a:lnTo>
                              <a:lnTo>
                                <a:pt x="1396" y="105"/>
                              </a:lnTo>
                              <a:lnTo>
                                <a:pt x="1412" y="129"/>
                              </a:lnTo>
                              <a:lnTo>
                                <a:pt x="1436" y="145"/>
                              </a:lnTo>
                              <a:lnTo>
                                <a:pt x="1466" y="151"/>
                              </a:lnTo>
                              <a:lnTo>
                                <a:pt x="1495" y="145"/>
                              </a:lnTo>
                              <a:lnTo>
                                <a:pt x="1498" y="143"/>
                              </a:lnTo>
                              <a:lnTo>
                                <a:pt x="1466" y="143"/>
                              </a:lnTo>
                              <a:lnTo>
                                <a:pt x="1439" y="138"/>
                              </a:lnTo>
                              <a:lnTo>
                                <a:pt x="1418" y="123"/>
                              </a:lnTo>
                              <a:lnTo>
                                <a:pt x="1404" y="102"/>
                              </a:lnTo>
                              <a:lnTo>
                                <a:pt x="1398" y="76"/>
                              </a:lnTo>
                              <a:lnTo>
                                <a:pt x="1404" y="49"/>
                              </a:lnTo>
                              <a:lnTo>
                                <a:pt x="1418" y="28"/>
                              </a:lnTo>
                              <a:lnTo>
                                <a:pt x="1439" y="14"/>
                              </a:lnTo>
                              <a:lnTo>
                                <a:pt x="1466" y="8"/>
                              </a:lnTo>
                              <a:lnTo>
                                <a:pt x="1498" y="8"/>
                              </a:lnTo>
                              <a:lnTo>
                                <a:pt x="1495" y="6"/>
                              </a:lnTo>
                              <a:lnTo>
                                <a:pt x="1466" y="0"/>
                              </a:lnTo>
                              <a:close/>
                              <a:moveTo>
                                <a:pt x="1498" y="8"/>
                              </a:moveTo>
                              <a:lnTo>
                                <a:pt x="1466" y="8"/>
                              </a:lnTo>
                              <a:lnTo>
                                <a:pt x="1492" y="14"/>
                              </a:lnTo>
                              <a:lnTo>
                                <a:pt x="1513" y="28"/>
                              </a:lnTo>
                              <a:lnTo>
                                <a:pt x="1528" y="49"/>
                              </a:lnTo>
                              <a:lnTo>
                                <a:pt x="1533" y="76"/>
                              </a:lnTo>
                              <a:lnTo>
                                <a:pt x="1528" y="102"/>
                              </a:lnTo>
                              <a:lnTo>
                                <a:pt x="1513" y="123"/>
                              </a:lnTo>
                              <a:lnTo>
                                <a:pt x="1492" y="138"/>
                              </a:lnTo>
                              <a:lnTo>
                                <a:pt x="1466" y="143"/>
                              </a:lnTo>
                              <a:lnTo>
                                <a:pt x="1498" y="143"/>
                              </a:lnTo>
                              <a:lnTo>
                                <a:pt x="1519" y="129"/>
                              </a:lnTo>
                              <a:lnTo>
                                <a:pt x="1535" y="105"/>
                              </a:lnTo>
                              <a:lnTo>
                                <a:pt x="1541" y="76"/>
                              </a:lnTo>
                              <a:lnTo>
                                <a:pt x="1535" y="46"/>
                              </a:lnTo>
                              <a:lnTo>
                                <a:pt x="1519" y="22"/>
                              </a:lnTo>
                              <a:lnTo>
                                <a:pt x="1498" y="8"/>
                              </a:lnTo>
                              <a:close/>
                              <a:moveTo>
                                <a:pt x="1478" y="38"/>
                              </a:moveTo>
                              <a:lnTo>
                                <a:pt x="1437" y="38"/>
                              </a:lnTo>
                              <a:lnTo>
                                <a:pt x="1437" y="115"/>
                              </a:lnTo>
                              <a:lnTo>
                                <a:pt x="1448" y="115"/>
                              </a:lnTo>
                              <a:lnTo>
                                <a:pt x="1448" y="81"/>
                              </a:lnTo>
                              <a:lnTo>
                                <a:pt x="1479" y="81"/>
                              </a:lnTo>
                              <a:lnTo>
                                <a:pt x="1477" y="80"/>
                              </a:lnTo>
                              <a:lnTo>
                                <a:pt x="1484" y="79"/>
                              </a:lnTo>
                              <a:lnTo>
                                <a:pt x="1490" y="76"/>
                              </a:lnTo>
                              <a:lnTo>
                                <a:pt x="1494" y="72"/>
                              </a:lnTo>
                              <a:lnTo>
                                <a:pt x="1448" y="72"/>
                              </a:lnTo>
                              <a:lnTo>
                                <a:pt x="1448" y="47"/>
                              </a:lnTo>
                              <a:lnTo>
                                <a:pt x="1495" y="47"/>
                              </a:lnTo>
                              <a:lnTo>
                                <a:pt x="1493" y="44"/>
                              </a:lnTo>
                              <a:lnTo>
                                <a:pt x="1490" y="42"/>
                              </a:lnTo>
                              <a:lnTo>
                                <a:pt x="1487" y="40"/>
                              </a:lnTo>
                              <a:lnTo>
                                <a:pt x="1483" y="39"/>
                              </a:lnTo>
                              <a:lnTo>
                                <a:pt x="1478" y="38"/>
                              </a:lnTo>
                              <a:close/>
                              <a:moveTo>
                                <a:pt x="1479" y="81"/>
                              </a:moveTo>
                              <a:lnTo>
                                <a:pt x="1462" y="81"/>
                              </a:lnTo>
                              <a:lnTo>
                                <a:pt x="1464" y="81"/>
                              </a:lnTo>
                              <a:lnTo>
                                <a:pt x="1465" y="81"/>
                              </a:lnTo>
                              <a:lnTo>
                                <a:pt x="1466" y="81"/>
                              </a:lnTo>
                              <a:lnTo>
                                <a:pt x="1468" y="82"/>
                              </a:lnTo>
                              <a:lnTo>
                                <a:pt x="1471" y="84"/>
                              </a:lnTo>
                              <a:lnTo>
                                <a:pt x="1473" y="86"/>
                              </a:lnTo>
                              <a:lnTo>
                                <a:pt x="1475" y="88"/>
                              </a:lnTo>
                              <a:lnTo>
                                <a:pt x="1477" y="91"/>
                              </a:lnTo>
                              <a:lnTo>
                                <a:pt x="1479" y="94"/>
                              </a:lnTo>
                              <a:lnTo>
                                <a:pt x="1482" y="99"/>
                              </a:lnTo>
                              <a:lnTo>
                                <a:pt x="1492" y="115"/>
                              </a:lnTo>
                              <a:lnTo>
                                <a:pt x="1505" y="115"/>
                              </a:lnTo>
                              <a:lnTo>
                                <a:pt x="1492" y="94"/>
                              </a:lnTo>
                              <a:lnTo>
                                <a:pt x="1489" y="90"/>
                              </a:lnTo>
                              <a:lnTo>
                                <a:pt x="1486" y="86"/>
                              </a:lnTo>
                              <a:lnTo>
                                <a:pt x="1482" y="82"/>
                              </a:lnTo>
                              <a:lnTo>
                                <a:pt x="1480" y="81"/>
                              </a:lnTo>
                              <a:lnTo>
                                <a:pt x="1479" y="81"/>
                              </a:lnTo>
                              <a:close/>
                              <a:moveTo>
                                <a:pt x="1495" y="47"/>
                              </a:moveTo>
                              <a:lnTo>
                                <a:pt x="1477" y="47"/>
                              </a:lnTo>
                              <a:lnTo>
                                <a:pt x="1482" y="48"/>
                              </a:lnTo>
                              <a:lnTo>
                                <a:pt x="1487" y="52"/>
                              </a:lnTo>
                              <a:lnTo>
                                <a:pt x="1488" y="55"/>
                              </a:lnTo>
                              <a:lnTo>
                                <a:pt x="1488" y="61"/>
                              </a:lnTo>
                              <a:lnTo>
                                <a:pt x="1487" y="64"/>
                              </a:lnTo>
                              <a:lnTo>
                                <a:pt x="1485" y="68"/>
                              </a:lnTo>
                              <a:lnTo>
                                <a:pt x="1483" y="69"/>
                              </a:lnTo>
                              <a:lnTo>
                                <a:pt x="1478" y="71"/>
                              </a:lnTo>
                              <a:lnTo>
                                <a:pt x="1474" y="72"/>
                              </a:lnTo>
                              <a:lnTo>
                                <a:pt x="1494" y="72"/>
                              </a:lnTo>
                              <a:lnTo>
                                <a:pt x="1497" y="69"/>
                              </a:lnTo>
                              <a:lnTo>
                                <a:pt x="1499" y="64"/>
                              </a:lnTo>
                              <a:lnTo>
                                <a:pt x="1499" y="55"/>
                              </a:lnTo>
                              <a:lnTo>
                                <a:pt x="1498" y="51"/>
                              </a:lnTo>
                              <a:lnTo>
                                <a:pt x="1495" y="47"/>
                              </a:lnTo>
                              <a:close/>
                            </a:path>
                          </a:pathLst>
                        </a:custGeom>
                        <a:solidFill>
                          <a:srgbClr val="6D6E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13B5511B" id="Group 6" o:spid="_x0000_s1026" style="position:absolute;margin-left:471.3pt;margin-top:-5.6pt;width:77.1pt;height:20.1pt;z-index:251665408;mso-position-horizontal-relative:page" coordsize="1542,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">
              <v:shape id="AutoShape 7" o:spid="_x0000_s1027" style="position:absolute;width:1542;height:402;visibility:visible;mso-wrap-style:square;v-text-anchor:top" coordsize="154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" path="m137,178r-15,1l108,182r-14,5l80,193r-13,7l54,209,42,219,31,231,21,244r-8,14l7,273,3,289r,1l2,290r,1l,306r,15l3,334r5,13l15,359r8,11l33,379r11,7l57,393r13,4l83,400r15,1l133,396r32,-12l180,373r-78,l84,371,69,366,56,358,45,348,37,335,32,321,31,306r1,-17l37,274r7,-15l54,246,67,233,81,222r15,-8l113,209r18,-3l142,206r73,l214,204,201,194r-15,-7l171,181r-17,-2l137,178xm220,334r-33,l179,342r-9,7l160,356r-11,6l137,367r-11,3l114,372r-12,1l180,373r14,-10l220,334xm215,206r-73,l152,207r20,6l180,217r14,13l200,238r3,9l237,247r-5,-17l224,216r-9,-10xm412,179r-12,l384,180r-16,2l353,187r-15,6l323,201r-13,10l298,221r-10,12l279,245r-8,13l266,272r-4,14l259,303r,15l261,333r4,14l272,359r8,11l289,379r11,8l313,393r13,4l339,400r14,1l368,400r16,-3l399,392r16,-8l429,376r3,-2l358,374r-16,-2l327,367r-13,-8l303,349r-9,-13l289,322r-1,-16l290,287r5,-16l303,256r11,-13l327,230r16,-10l358,213r17,-5l392,206r73,l458,199r-10,-7l424,181r-12,-2xm465,206r-73,l402,207r10,2l421,212r9,5l441,225r9,10l455,248r3,10l460,268r,9l459,287r-4,13l451,313r-7,11l437,334r-9,9l419,351r-10,7l399,364r-10,4l378,371r-10,2l358,374r74,l443,365r12,-11l466,340r9,-14l483,311r5,-15l491,280r,-8l491,268r,-9l489,250r-2,-10l482,227r-7,-10l465,206xm563,183r-28,l493,396r30,l549,265r3,-14l558,240r7,-10l573,222r10,-7l590,212r-33,l563,183xm686,207r-71,l627,208r11,3l648,216r8,7l663,231r3,10l667,251r,3l666,265,640,396r31,l697,261r4,-12l706,238r7,-9l722,221r3,-2l691,219r-5,-12xm830,207r-66,l776,208r11,3l796,216r8,7l810,232r4,10l815,254r-1,14l788,396r29,l843,263r2,-17l843,230r-6,-14l830,207xm768,180r-10,l748,182r-10,3l728,189r-10,6l708,202r-9,8l691,219r34,l732,215r10,-4l753,208r11,-1l830,207r-3,-4l815,193r-14,-7l785,181r-17,-1xm622,179r-13,l597,182r-22,11l565,201r-8,11l590,212r3,-1l604,208r11,-1l686,207r-9,-10l664,190r-10,-5l644,181r-10,-2l622,179xm938,359r-35,l908,368r7,9l924,384r10,7l945,395r13,4l971,401r15,l999,400r12,-2l1024,395r11,-5l1047,385r10,-6l1065,373r-74,l969,371r-18,-5l938,359xm954,108r-30,l867,396r28,l903,359r35,l937,358,927,347r-7,-14l916,318r-1,-17l917,283r4,-12l926,260r6,-10l940,241r9,-8l959,226r3,-2l932,224,954,108xm1095,206r-88,l1018,206r11,1l1039,209r9,3l1058,217r12,7l1079,233r6,13l1089,255r2,10l1091,275r-1,10l1084,304r-7,16l1066,335r-13,13l1038,359r-15,8l1007,371r-16,2l1065,373r2,-2l1076,363r9,-8l1092,346r7,-10l1105,326r5,-11l1115,304r3,-11l1120,281r1,-12l1121,257r-3,-12l1114,233r-6,-12l1100,211r-5,-5xm1023,178r-13,1l997,182r-13,4l971,192r-12,7l949,206r-9,9l932,224r30,l969,220r11,-5l994,209r13,-3l1095,206r-4,-5l1079,193r-12,-7l1054,182r-15,-3l1023,178xm1210,183r-29,l1139,396r29,l1210,183xm1225,108r-29,l1186,158r29,l1225,108xm1310,210r-29,l1244,396r29,l1310,210xm1366,183r-126,l1235,210r126,l1366,183xm1330,108r-29,l1286,183r29,l1330,108xm1466,r-30,6l1412,22r-16,24l1390,76r6,29l1412,129r24,16l1466,151r29,-6l1498,143r-32,l1439,138r-21,-15l1404,102r-6,-26l1404,49r14,-21l1439,14r27,-6l1498,8r-3,-2l1466,xm1498,8r-32,l1492,14r21,14l1528,49r5,27l1528,102r-15,21l1492,138r-26,5l1498,143r21,-14l1535,105r6,-29l1535,46,1519,22,1498,8xm1478,38r-41,l1437,115r11,l1448,81r31,l1477,80r7,-1l1490,76r4,-4l1448,72r,-25l1495,47r-2,-3l1490,42r-3,-2l1483,39r-5,-1xm1479,81r-17,l1464,81r1,l1466,81r2,1l1471,84r2,2l1475,88r2,3l1479,94r3,5l1492,115r13,l1492,94r-3,-4l1486,86r-4,-4l1480,81r-1,xm1495,47r-18,l1482,48r5,4l1488,55r,6l1487,64r-2,4l1483,69r-5,2l1474,72r20,l1497,69r2,-5l1499,55r-1,-4l1495,47xe" fillcolor="#6d6e71" stroked="f">
                <v:path arrowok="t" o:connecttype="custom" o:connectlocs="42,219;2,291;44,386;102,373;32,289;131,206;137,178;126,370;152,207;224,216;323,201;259,303;313,393;429,376;289,322;358,213;465,206;455,248;437,334;358,374;491,280;465,206;565,230;627,208;666,265;725,219;804,223;845,246;728,189;753,208;622,179;604,208;634,179;945,395;1047,385;924,108;916,318;959,226;1039,209;1091,275;1007,371;1105,326;1114,233;971,192;994,209;1023,178;1186,158;1366,183;1315,183;1412,129;1404,102;1466,0;1513,123;1519,22;1477,80;1490,42;1466,81;1492,115;1495,47;1483,69;1495,47" o:connectangles="0,0,0,0,0,0,0,0,0,0,0,0,0,0,0,0,0,0,0,0,0,0,0,0,0,0,0,0,0,0,0,0,0,0,0,0,0,0,0,0,0,0,0,0,0,0,0,0,0,0,0,0,0,0,0,0,0,0,0,0,0"/>
              </v:shape>
              <w10:wrap anchorx="page"/>
            </v:group>
          </w:pict>
        </mc:Fallback>
      </mc:AlternateContent>
    </w:r>
    <w:r>
      <w:rPr>
        <w:noProof/>
        <w:lang w:eastAsia="de-DE"/>
      </w:rPr>
      <mc:AlternateContent>
        <mc:Choice Requires="wps">
          <w:drawing>
            <wp:anchor distT="0" distB="0" distL="114300" distR="114300" simplePos="0" relativeHeight="251664384" behindDoc="1" locked="0" layoutInCell="1" allowOverlap="1" wp14:anchorId="611FDFDA" wp14:editId="1EDBA688">
              <wp:simplePos x="0" y="0"/>
              <wp:positionH relativeFrom="page">
                <wp:align>right</wp:align>
              </wp:positionH>
              <wp:positionV relativeFrom="paragraph">
                <wp:posOffset>-454963</wp:posOffset>
              </wp:positionV>
              <wp:extent cx="7560310" cy="1524000"/>
              <wp:effectExtent l="0" t="0" r="2540" b="0"/>
              <wp:wrapNone/>
              <wp:docPr id="1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524000"/>
                      </a:xfrm>
                      <a:prstGeom prst="rect">
                        <a:avLst/>
                      </a:prstGeom>
                      <a:solidFill>
                        <a:srgbClr val="C6C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24F8162F" id="Rectangle 5" o:spid="_x0000_s1026" style="position:absolute;margin-left:544.1pt;margin-top:-35.8pt;width:595.3pt;height:120pt;z-index:-25165209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" fillcolor="#c6c8ca" stroked="f">
              <w10:wrap anchorx="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13F4E" w14:textId="77777777" w:rsidR="006248B7" w:rsidRDefault="006248B7" w:rsidP="00C07FA8">
    <w:pPr>
      <w:pStyle w:val="Kopfzeile"/>
      <w:tabs>
        <w:tab w:val="clear" w:pos="9072"/>
        <w:tab w:val="right" w:pos="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81E526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F44B85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052E94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DDE2F3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3C4C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48EFB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3CCBB5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330E370"/>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7A6E6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45832B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E3944E4"/>
    <w:multiLevelType w:val="hybridMultilevel"/>
    <w:tmpl w:val="46BCECB6"/>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1" w15:restartNumberingAfterBreak="0">
    <w:nsid w:val="11CF7739"/>
    <w:multiLevelType w:val="hybridMultilevel"/>
    <w:tmpl w:val="09E4BC2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15313FAA"/>
    <w:multiLevelType w:val="hybridMultilevel"/>
    <w:tmpl w:val="D846B4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6D05604"/>
    <w:multiLevelType w:val="hybridMultilevel"/>
    <w:tmpl w:val="191C875E"/>
    <w:lvl w:ilvl="0" w:tplc="0C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AB12B26"/>
    <w:multiLevelType w:val="hybridMultilevel"/>
    <w:tmpl w:val="C80277BE"/>
    <w:lvl w:ilvl="0" w:tplc="38CA239A">
      <w:start w:val="1"/>
      <w:numFmt w:val="bullet"/>
      <w:pStyle w:val="AufzhlungTexteingerck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1D935749"/>
    <w:multiLevelType w:val="hybridMultilevel"/>
    <w:tmpl w:val="8EE44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1627299"/>
    <w:multiLevelType w:val="hybridMultilevel"/>
    <w:tmpl w:val="38F202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D018BE"/>
    <w:multiLevelType w:val="hybridMultilevel"/>
    <w:tmpl w:val="E6E0D64E"/>
    <w:lvl w:ilvl="0" w:tplc="6876D04A">
      <w:numFmt w:val="bullet"/>
      <w:lvlText w:val=""/>
      <w:lvlJc w:val="left"/>
      <w:pPr>
        <w:ind w:left="720" w:hanging="360"/>
      </w:pPr>
      <w:rPr>
        <w:rFonts w:ascii="Symbol" w:eastAsia="Times New Roman"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65672F8"/>
    <w:multiLevelType w:val="hybridMultilevel"/>
    <w:tmpl w:val="B8AAC168"/>
    <w:lvl w:ilvl="0" w:tplc="313C20EC">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8CB1B33"/>
    <w:multiLevelType w:val="singleLevel"/>
    <w:tmpl w:val="6AEE97B2"/>
    <w:lvl w:ilvl="0">
      <w:start w:val="1"/>
      <w:numFmt w:val="bullet"/>
      <w:lvlText w:val=""/>
      <w:lvlJc w:val="left"/>
      <w:pPr>
        <w:tabs>
          <w:tab w:val="num" w:pos="360"/>
        </w:tabs>
        <w:ind w:left="360" w:hanging="360"/>
      </w:pPr>
      <w:rPr>
        <w:rFonts w:ascii="Wingdings" w:hAnsi="Wingdings" w:hint="default"/>
      </w:rPr>
    </w:lvl>
  </w:abstractNum>
  <w:abstractNum w:abstractNumId="20" w15:restartNumberingAfterBreak="0">
    <w:nsid w:val="29172085"/>
    <w:multiLevelType w:val="hybridMultilevel"/>
    <w:tmpl w:val="955213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C8826CB"/>
    <w:multiLevelType w:val="hybridMultilevel"/>
    <w:tmpl w:val="F11EA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0236A9F"/>
    <w:multiLevelType w:val="hybridMultilevel"/>
    <w:tmpl w:val="521C6A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5F24C09"/>
    <w:multiLevelType w:val="hybridMultilevel"/>
    <w:tmpl w:val="C6203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9215C1B"/>
    <w:multiLevelType w:val="hybridMultilevel"/>
    <w:tmpl w:val="33387B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96D3AC0"/>
    <w:multiLevelType w:val="hybridMultilevel"/>
    <w:tmpl w:val="C3040D0A"/>
    <w:lvl w:ilvl="0" w:tplc="6876D04A">
      <w:numFmt w:val="bullet"/>
      <w:lvlText w:val=""/>
      <w:lvlJc w:val="left"/>
      <w:pPr>
        <w:ind w:left="720" w:hanging="360"/>
      </w:pPr>
      <w:rPr>
        <w:rFonts w:ascii="Symbol" w:eastAsia="Times New Roman" w:hAnsi="Symbol" w:cs="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CDD79E1"/>
    <w:multiLevelType w:val="hybridMultilevel"/>
    <w:tmpl w:val="47EA4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60E04"/>
    <w:multiLevelType w:val="hybridMultilevel"/>
    <w:tmpl w:val="E3583FE6"/>
    <w:lvl w:ilvl="0" w:tplc="6876D04A">
      <w:numFmt w:val="bullet"/>
      <w:lvlText w:val=""/>
      <w:lvlJc w:val="left"/>
      <w:pPr>
        <w:ind w:left="1080" w:hanging="360"/>
      </w:pPr>
      <w:rPr>
        <w:rFonts w:ascii="Symbol" w:eastAsia="Times New Roman" w:hAnsi="Symbol" w:cs="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8" w15:restartNumberingAfterBreak="0">
    <w:nsid w:val="4F9259D6"/>
    <w:multiLevelType w:val="hybridMultilevel"/>
    <w:tmpl w:val="BAC6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FDD23DF"/>
    <w:multiLevelType w:val="hybridMultilevel"/>
    <w:tmpl w:val="389E5490"/>
    <w:lvl w:ilvl="0" w:tplc="6876D04A">
      <w:numFmt w:val="bullet"/>
      <w:lvlText w:val=""/>
      <w:lvlJc w:val="left"/>
      <w:pPr>
        <w:ind w:left="720" w:hanging="360"/>
      </w:pPr>
      <w:rPr>
        <w:rFonts w:ascii="Symbol" w:eastAsia="Times New Roman"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0E2405D"/>
    <w:multiLevelType w:val="hybridMultilevel"/>
    <w:tmpl w:val="DEDC20A2"/>
    <w:lvl w:ilvl="0" w:tplc="6876D04A">
      <w:numFmt w:val="bullet"/>
      <w:lvlText w:val=""/>
      <w:lvlJc w:val="left"/>
      <w:pPr>
        <w:ind w:left="1080" w:hanging="360"/>
      </w:pPr>
      <w:rPr>
        <w:rFonts w:ascii="Symbol" w:eastAsia="Times New Roman" w:hAnsi="Symbol" w:cs="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1" w15:restartNumberingAfterBreak="0">
    <w:nsid w:val="581E47AC"/>
    <w:multiLevelType w:val="hybridMultilevel"/>
    <w:tmpl w:val="9DB6FE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964187A"/>
    <w:multiLevelType w:val="hybridMultilevel"/>
    <w:tmpl w:val="0ACEE0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7B0788"/>
    <w:multiLevelType w:val="hybridMultilevel"/>
    <w:tmpl w:val="523070CC"/>
    <w:lvl w:ilvl="0" w:tplc="6876D04A">
      <w:numFmt w:val="bullet"/>
      <w:lvlText w:val=""/>
      <w:lvlJc w:val="left"/>
      <w:pPr>
        <w:ind w:left="1080" w:hanging="360"/>
      </w:pPr>
      <w:rPr>
        <w:rFonts w:ascii="Symbol" w:eastAsia="Times New Roman" w:hAnsi="Symbol" w:cs="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4" w15:restartNumberingAfterBreak="0">
    <w:nsid w:val="64DA4178"/>
    <w:multiLevelType w:val="hybridMultilevel"/>
    <w:tmpl w:val="ADD441FA"/>
    <w:lvl w:ilvl="0" w:tplc="6876D04A">
      <w:numFmt w:val="bullet"/>
      <w:lvlText w:val=""/>
      <w:lvlJc w:val="left"/>
      <w:pPr>
        <w:ind w:left="1080" w:hanging="360"/>
      </w:pPr>
      <w:rPr>
        <w:rFonts w:ascii="Symbol" w:eastAsia="Times New Roman" w:hAnsi="Symbol" w:cs="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5" w15:restartNumberingAfterBreak="0">
    <w:nsid w:val="697757EE"/>
    <w:multiLevelType w:val="hybridMultilevel"/>
    <w:tmpl w:val="FF920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B4B6976"/>
    <w:multiLevelType w:val="hybridMultilevel"/>
    <w:tmpl w:val="49DA7F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B904BAD"/>
    <w:multiLevelType w:val="hybridMultilevel"/>
    <w:tmpl w:val="F564BE4C"/>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38" w15:restartNumberingAfterBreak="0">
    <w:nsid w:val="6C41470C"/>
    <w:multiLevelType w:val="hybridMultilevel"/>
    <w:tmpl w:val="A77E3414"/>
    <w:lvl w:ilvl="0" w:tplc="6876D04A">
      <w:numFmt w:val="bullet"/>
      <w:lvlText w:val=""/>
      <w:lvlJc w:val="left"/>
      <w:pPr>
        <w:ind w:left="1080" w:hanging="360"/>
      </w:pPr>
      <w:rPr>
        <w:rFonts w:ascii="Symbol" w:eastAsia="Times New Roman" w:hAnsi="Symbol" w:cs="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9" w15:restartNumberingAfterBreak="0">
    <w:nsid w:val="6D6916E8"/>
    <w:multiLevelType w:val="hybridMultilevel"/>
    <w:tmpl w:val="1018AE6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27B177B"/>
    <w:multiLevelType w:val="hybridMultilevel"/>
    <w:tmpl w:val="051C515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33456D0"/>
    <w:multiLevelType w:val="hybridMultilevel"/>
    <w:tmpl w:val="502C306E"/>
    <w:lvl w:ilvl="0" w:tplc="6876D04A">
      <w:numFmt w:val="bullet"/>
      <w:lvlText w:val=""/>
      <w:lvlJc w:val="left"/>
      <w:pPr>
        <w:ind w:left="720" w:hanging="360"/>
      </w:pPr>
      <w:rPr>
        <w:rFonts w:ascii="Symbol" w:eastAsia="Times New Roman"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5033F04"/>
    <w:multiLevelType w:val="hybridMultilevel"/>
    <w:tmpl w:val="6568E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9"/>
  </w:num>
  <w:num w:numId="14">
    <w:abstractNumId w:val="11"/>
  </w:num>
  <w:num w:numId="15">
    <w:abstractNumId w:val="29"/>
  </w:num>
  <w:num w:numId="16">
    <w:abstractNumId w:val="25"/>
  </w:num>
  <w:num w:numId="17">
    <w:abstractNumId w:val="38"/>
  </w:num>
  <w:num w:numId="18">
    <w:abstractNumId w:val="27"/>
  </w:num>
  <w:num w:numId="19">
    <w:abstractNumId w:val="34"/>
  </w:num>
  <w:num w:numId="20">
    <w:abstractNumId w:val="30"/>
  </w:num>
  <w:num w:numId="21">
    <w:abstractNumId w:val="33"/>
  </w:num>
  <w:num w:numId="22">
    <w:abstractNumId w:val="17"/>
  </w:num>
  <w:num w:numId="23">
    <w:abstractNumId w:val="41"/>
  </w:num>
  <w:num w:numId="24">
    <w:abstractNumId w:val="13"/>
  </w:num>
  <w:num w:numId="25">
    <w:abstractNumId w:val="39"/>
  </w:num>
  <w:num w:numId="26">
    <w:abstractNumId w:val="40"/>
  </w:num>
  <w:num w:numId="27">
    <w:abstractNumId w:val="28"/>
  </w:num>
  <w:num w:numId="28">
    <w:abstractNumId w:val="20"/>
  </w:num>
  <w:num w:numId="29">
    <w:abstractNumId w:val="18"/>
  </w:num>
  <w:num w:numId="30">
    <w:abstractNumId w:val="12"/>
  </w:num>
  <w:num w:numId="31">
    <w:abstractNumId w:val="42"/>
  </w:num>
  <w:num w:numId="32">
    <w:abstractNumId w:val="16"/>
  </w:num>
  <w:num w:numId="33">
    <w:abstractNumId w:val="37"/>
  </w:num>
  <w:num w:numId="34">
    <w:abstractNumId w:val="24"/>
  </w:num>
  <w:num w:numId="35">
    <w:abstractNumId w:val="32"/>
  </w:num>
  <w:num w:numId="36">
    <w:abstractNumId w:val="36"/>
  </w:num>
  <w:num w:numId="37">
    <w:abstractNumId w:val="31"/>
  </w:num>
  <w:num w:numId="38">
    <w:abstractNumId w:val="26"/>
  </w:num>
  <w:num w:numId="39">
    <w:abstractNumId w:val="35"/>
  </w:num>
  <w:num w:numId="40">
    <w:abstractNumId w:val="23"/>
  </w:num>
  <w:num w:numId="41">
    <w:abstractNumId w:val="21"/>
  </w:num>
  <w:num w:numId="42">
    <w:abstractNumId w:val="22"/>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49">
      <o:colormru v:ext="edit" colors="#f7f7f7"/>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0DC"/>
    <w:rsid w:val="00030369"/>
    <w:rsid w:val="00034DCE"/>
    <w:rsid w:val="00052A8B"/>
    <w:rsid w:val="00092B8E"/>
    <w:rsid w:val="00096AAE"/>
    <w:rsid w:val="000B60F2"/>
    <w:rsid w:val="00126FEF"/>
    <w:rsid w:val="00162D0F"/>
    <w:rsid w:val="0019004B"/>
    <w:rsid w:val="001A001C"/>
    <w:rsid w:val="001C2B05"/>
    <w:rsid w:val="001D62CD"/>
    <w:rsid w:val="002501DE"/>
    <w:rsid w:val="002658A9"/>
    <w:rsid w:val="0027628E"/>
    <w:rsid w:val="00286DEF"/>
    <w:rsid w:val="002940CD"/>
    <w:rsid w:val="002A419C"/>
    <w:rsid w:val="002D02DB"/>
    <w:rsid w:val="002F03D7"/>
    <w:rsid w:val="0032497E"/>
    <w:rsid w:val="00342964"/>
    <w:rsid w:val="00381AE9"/>
    <w:rsid w:val="003824F0"/>
    <w:rsid w:val="003F4062"/>
    <w:rsid w:val="004943E6"/>
    <w:rsid w:val="00494A6F"/>
    <w:rsid w:val="005015C3"/>
    <w:rsid w:val="00507F29"/>
    <w:rsid w:val="00523E1A"/>
    <w:rsid w:val="00532238"/>
    <w:rsid w:val="00545B53"/>
    <w:rsid w:val="00546192"/>
    <w:rsid w:val="005E0A8E"/>
    <w:rsid w:val="005F24D5"/>
    <w:rsid w:val="006068BB"/>
    <w:rsid w:val="006248B7"/>
    <w:rsid w:val="00630815"/>
    <w:rsid w:val="0063460B"/>
    <w:rsid w:val="0064429C"/>
    <w:rsid w:val="0064459C"/>
    <w:rsid w:val="00654ED3"/>
    <w:rsid w:val="006A5EA6"/>
    <w:rsid w:val="006F013B"/>
    <w:rsid w:val="006F0A4B"/>
    <w:rsid w:val="00710B24"/>
    <w:rsid w:val="0073545C"/>
    <w:rsid w:val="0076581F"/>
    <w:rsid w:val="007977E9"/>
    <w:rsid w:val="007D0CFE"/>
    <w:rsid w:val="007D4D4C"/>
    <w:rsid w:val="007E2773"/>
    <w:rsid w:val="007E4584"/>
    <w:rsid w:val="007F0621"/>
    <w:rsid w:val="00805757"/>
    <w:rsid w:val="00823E9F"/>
    <w:rsid w:val="00832136"/>
    <w:rsid w:val="008469D5"/>
    <w:rsid w:val="00847958"/>
    <w:rsid w:val="008534A8"/>
    <w:rsid w:val="008A371F"/>
    <w:rsid w:val="008C5BFC"/>
    <w:rsid w:val="008D3815"/>
    <w:rsid w:val="008D401B"/>
    <w:rsid w:val="008E0FB1"/>
    <w:rsid w:val="00914B42"/>
    <w:rsid w:val="009718DE"/>
    <w:rsid w:val="00981CA0"/>
    <w:rsid w:val="00997DAF"/>
    <w:rsid w:val="009C235D"/>
    <w:rsid w:val="009D389A"/>
    <w:rsid w:val="00A02430"/>
    <w:rsid w:val="00A10671"/>
    <w:rsid w:val="00A11A1D"/>
    <w:rsid w:val="00A80AA9"/>
    <w:rsid w:val="00A87050"/>
    <w:rsid w:val="00AB3D9C"/>
    <w:rsid w:val="00AB6023"/>
    <w:rsid w:val="00B03D03"/>
    <w:rsid w:val="00B36447"/>
    <w:rsid w:val="00B42750"/>
    <w:rsid w:val="00B6779B"/>
    <w:rsid w:val="00B72F05"/>
    <w:rsid w:val="00B95DC3"/>
    <w:rsid w:val="00BB1859"/>
    <w:rsid w:val="00C07FA8"/>
    <w:rsid w:val="00CC5DEC"/>
    <w:rsid w:val="00CD66EE"/>
    <w:rsid w:val="00CF30DC"/>
    <w:rsid w:val="00D106D2"/>
    <w:rsid w:val="00D40883"/>
    <w:rsid w:val="00D42F4C"/>
    <w:rsid w:val="00D971FA"/>
    <w:rsid w:val="00DB51CF"/>
    <w:rsid w:val="00DC666D"/>
    <w:rsid w:val="00DD58C6"/>
    <w:rsid w:val="00DE54EE"/>
    <w:rsid w:val="00E155D7"/>
    <w:rsid w:val="00E45B2B"/>
    <w:rsid w:val="00E66759"/>
    <w:rsid w:val="00E712C4"/>
    <w:rsid w:val="00F073C2"/>
    <w:rsid w:val="00F72848"/>
    <w:rsid w:val="00F745EA"/>
    <w:rsid w:val="00F807E6"/>
    <w:rsid w:val="00F961EF"/>
    <w:rsid w:val="00FC367D"/>
    <w:rsid w:val="00FC3DA0"/>
    <w:rsid w:val="00FD3EEF"/>
    <w:rsid w:val="00FE637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7f7f7"/>
    </o:shapedefaults>
    <o:shapelayout v:ext="edit">
      <o:idmap v:ext="edit" data="1"/>
    </o:shapelayout>
  </w:shapeDefaults>
  <w:decimalSymbol w:val=","/>
  <w:listSeparator w:val=";"/>
  <w14:docId w14:val="64148FCE"/>
  <w15:docId w15:val="{E00AB2FD-E8CB-407E-A338-30A53BE69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uiPriority w:val="1"/>
    <w:rsid w:val="005015C3"/>
    <w:rPr>
      <w:rFonts w:ascii="Humnst777 Lt BT" w:eastAsia="Humnst777 Lt BT" w:hAnsi="Humnst777 Lt BT" w:cs="Humnst777 Lt BT"/>
      <w:color w:val="242324"/>
      <w:sz w:val="20"/>
      <w:lang w:val="de-DE"/>
    </w:rPr>
  </w:style>
  <w:style w:type="paragraph" w:styleId="berschrift1">
    <w:name w:val="heading 1"/>
    <w:basedOn w:val="Standard"/>
    <w:next w:val="Standard"/>
    <w:link w:val="berschrift1Zchn"/>
    <w:qFormat/>
    <w:rsid w:val="007F0621"/>
    <w:pPr>
      <w:keepNext/>
      <w:keepLines/>
      <w:spacing w:before="360"/>
      <w:outlineLvl w:val="0"/>
    </w:pPr>
    <w:rPr>
      <w:sz w:val="44"/>
      <w:lang w:eastAsia="de-DE"/>
    </w:rPr>
  </w:style>
  <w:style w:type="paragraph" w:styleId="berschrift2">
    <w:name w:val="heading 2"/>
    <w:basedOn w:val="Standard"/>
    <w:next w:val="Standard"/>
    <w:link w:val="berschrift2Zchn"/>
    <w:unhideWhenUsed/>
    <w:qFormat/>
    <w:rsid w:val="00F807E6"/>
    <w:pPr>
      <w:keepNext/>
      <w:keepLines/>
      <w:spacing w:before="360" w:line="360" w:lineRule="auto"/>
      <w:outlineLvl w:val="1"/>
    </w:pPr>
    <w:rPr>
      <w:sz w:val="30"/>
      <w:lang w:val="en-US"/>
    </w:rPr>
  </w:style>
  <w:style w:type="paragraph" w:styleId="berschrift3">
    <w:name w:val="heading 3"/>
    <w:basedOn w:val="Standard"/>
    <w:next w:val="Standard"/>
    <w:link w:val="berschrift3Zchn"/>
    <w:unhideWhenUsed/>
    <w:qFormat/>
    <w:rsid w:val="00F807E6"/>
    <w:pPr>
      <w:keepNext/>
      <w:keepLines/>
      <w:spacing w:before="120" w:after="120"/>
      <w:outlineLvl w:val="2"/>
    </w:pPr>
    <w:rPr>
      <w:rFonts w:ascii="Humnst777 BT"/>
      <w:b/>
      <w:sz w:val="22"/>
      <w:lang w:val="en-US"/>
    </w:rPr>
  </w:style>
  <w:style w:type="paragraph" w:styleId="berschrift4">
    <w:name w:val="heading 4"/>
    <w:basedOn w:val="Standard"/>
    <w:next w:val="Standard"/>
    <w:link w:val="berschrift4Zchn"/>
    <w:unhideWhenUsed/>
    <w:qFormat/>
    <w:rsid w:val="00162D0F"/>
    <w:pPr>
      <w:keepNext/>
      <w:keepLines/>
      <w:ind w:left="567"/>
      <w:outlineLvl w:val="3"/>
    </w:pPr>
    <w:rPr>
      <w:rFonts w:ascii="Humnst777 BT"/>
      <w:b/>
    </w:rPr>
  </w:style>
  <w:style w:type="paragraph" w:styleId="berschrift5">
    <w:name w:val="heading 5"/>
    <w:basedOn w:val="Standard"/>
    <w:next w:val="Standardeinzug"/>
    <w:link w:val="berschrift5Zchn"/>
    <w:qFormat/>
    <w:rsid w:val="0063460B"/>
    <w:pPr>
      <w:widowControl/>
      <w:autoSpaceDE/>
      <w:autoSpaceDN/>
      <w:spacing w:line="280" w:lineRule="atLeast"/>
      <w:ind w:left="708"/>
      <w:outlineLvl w:val="4"/>
    </w:pPr>
    <w:rPr>
      <w:rFonts w:ascii="Arial" w:eastAsia="Times New Roman" w:hAnsi="Arial" w:cs="Times New Roman"/>
      <w:b/>
      <w:color w:val="auto"/>
      <w:szCs w:val="20"/>
    </w:rPr>
  </w:style>
  <w:style w:type="paragraph" w:styleId="berschrift6">
    <w:name w:val="heading 6"/>
    <w:basedOn w:val="Standard"/>
    <w:next w:val="Standardeinzug"/>
    <w:link w:val="berschrift6Zchn"/>
    <w:qFormat/>
    <w:rsid w:val="0063460B"/>
    <w:pPr>
      <w:widowControl/>
      <w:autoSpaceDE/>
      <w:autoSpaceDN/>
      <w:spacing w:line="280" w:lineRule="atLeast"/>
      <w:ind w:left="708"/>
      <w:outlineLvl w:val="5"/>
    </w:pPr>
    <w:rPr>
      <w:rFonts w:ascii="Times New Roman" w:eastAsia="Times New Roman" w:hAnsi="Times New Roman" w:cs="Times New Roman"/>
      <w:color w:val="auto"/>
      <w:szCs w:val="20"/>
      <w:u w:val="single"/>
    </w:rPr>
  </w:style>
  <w:style w:type="paragraph" w:styleId="berschrift7">
    <w:name w:val="heading 7"/>
    <w:basedOn w:val="Standard"/>
    <w:next w:val="Standardeinzug"/>
    <w:link w:val="berschrift7Zchn"/>
    <w:qFormat/>
    <w:rsid w:val="0063460B"/>
    <w:pPr>
      <w:widowControl/>
      <w:autoSpaceDE/>
      <w:autoSpaceDN/>
      <w:spacing w:line="280" w:lineRule="atLeast"/>
      <w:ind w:left="708"/>
      <w:outlineLvl w:val="6"/>
    </w:pPr>
    <w:rPr>
      <w:rFonts w:ascii="Times New Roman" w:eastAsia="Times New Roman" w:hAnsi="Times New Roman" w:cs="Times New Roman"/>
      <w:i/>
      <w:color w:val="auto"/>
      <w:szCs w:val="20"/>
    </w:rPr>
  </w:style>
  <w:style w:type="paragraph" w:styleId="berschrift8">
    <w:name w:val="heading 8"/>
    <w:basedOn w:val="Standard"/>
    <w:next w:val="Standardeinzug"/>
    <w:link w:val="berschrift8Zchn"/>
    <w:qFormat/>
    <w:rsid w:val="0063460B"/>
    <w:pPr>
      <w:widowControl/>
      <w:autoSpaceDE/>
      <w:autoSpaceDN/>
      <w:spacing w:line="280" w:lineRule="atLeast"/>
      <w:ind w:left="708"/>
      <w:outlineLvl w:val="7"/>
    </w:pPr>
    <w:rPr>
      <w:rFonts w:ascii="Times New Roman" w:eastAsia="Times New Roman" w:hAnsi="Times New Roman" w:cs="Times New Roman"/>
      <w:i/>
      <w:color w:val="auto"/>
      <w:szCs w:val="20"/>
    </w:rPr>
  </w:style>
  <w:style w:type="paragraph" w:styleId="berschrift9">
    <w:name w:val="heading 9"/>
    <w:basedOn w:val="Standard"/>
    <w:next w:val="Standardeinzug"/>
    <w:link w:val="berschrift9Zchn"/>
    <w:qFormat/>
    <w:rsid w:val="0063460B"/>
    <w:pPr>
      <w:widowControl/>
      <w:autoSpaceDE/>
      <w:autoSpaceDN/>
      <w:spacing w:line="280" w:lineRule="atLeast"/>
      <w:ind w:left="708"/>
      <w:outlineLvl w:val="8"/>
    </w:pPr>
    <w:rPr>
      <w:rFonts w:ascii="Times New Roman" w:eastAsia="Times New Roman" w:hAnsi="Times New Roman" w:cs="Times New Roman"/>
      <w:i/>
      <w:color w:val="auto"/>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customStyle="1" w:styleId="Bild">
    <w:name w:val="Bild"/>
    <w:basedOn w:val="Text"/>
    <w:next w:val="Bildunterschrift"/>
    <w:uiPriority w:val="1"/>
    <w:rsid w:val="00B42750"/>
    <w:pPr>
      <w:keepNext/>
    </w:pPr>
    <w:rPr>
      <w:noProof/>
      <w:lang w:eastAsia="de-DE"/>
    </w:rPr>
  </w:style>
  <w:style w:type="paragraph" w:styleId="Listenabsatz">
    <w:name w:val="List Paragraph"/>
    <w:basedOn w:val="Text"/>
    <w:uiPriority w:val="34"/>
    <w:qFormat/>
  </w:style>
  <w:style w:type="paragraph" w:customStyle="1" w:styleId="Bildunterschrift">
    <w:name w:val="Bildunterschrift"/>
    <w:basedOn w:val="Text"/>
    <w:next w:val="Text"/>
    <w:uiPriority w:val="1"/>
    <w:rsid w:val="00B42750"/>
  </w:style>
  <w:style w:type="character" w:customStyle="1" w:styleId="berschrift1Zchn">
    <w:name w:val="Überschrift 1 Zchn"/>
    <w:basedOn w:val="Absatz-Standardschriftart"/>
    <w:link w:val="berschrift1"/>
    <w:uiPriority w:val="9"/>
    <w:rsid w:val="007F0621"/>
    <w:rPr>
      <w:rFonts w:ascii="Humnst777 Lt BT" w:eastAsia="Humnst777 Lt BT" w:hAnsi="Humnst777 Lt BT" w:cs="Humnst777 Lt BT"/>
      <w:color w:val="242324"/>
      <w:sz w:val="44"/>
      <w:lang w:val="de-DE" w:eastAsia="de-DE"/>
    </w:rPr>
  </w:style>
  <w:style w:type="paragraph" w:styleId="Titel">
    <w:name w:val="Title"/>
    <w:basedOn w:val="Standard"/>
    <w:next w:val="Standard"/>
    <w:link w:val="TitelZchn"/>
    <w:qFormat/>
    <w:rsid w:val="00E712C4"/>
    <w:pPr>
      <w:spacing w:before="100"/>
      <w:ind w:left="1418" w:right="113" w:firstLine="2268"/>
      <w:jc w:val="right"/>
    </w:pPr>
    <w:rPr>
      <w:color w:val="FFFFFF"/>
      <w:sz w:val="72"/>
    </w:rPr>
  </w:style>
  <w:style w:type="character" w:customStyle="1" w:styleId="TitelZchn">
    <w:name w:val="Titel Zchn"/>
    <w:basedOn w:val="Absatz-Standardschriftart"/>
    <w:link w:val="Titel"/>
    <w:rsid w:val="00E712C4"/>
    <w:rPr>
      <w:rFonts w:ascii="Humnst777 Lt BT" w:eastAsia="Humnst777 Lt BT" w:hAnsi="Humnst777 Lt BT" w:cs="Humnst777 Lt BT"/>
      <w:color w:val="FFFFFF"/>
      <w:sz w:val="72"/>
      <w:lang w:val="de-DE"/>
    </w:rPr>
  </w:style>
  <w:style w:type="paragraph" w:customStyle="1" w:styleId="HeadlineCover">
    <w:name w:val="Headline Cover"/>
    <w:basedOn w:val="Titel"/>
    <w:link w:val="HeadlineCoverZchn"/>
    <w:uiPriority w:val="1"/>
    <w:rsid w:val="005F24D5"/>
  </w:style>
  <w:style w:type="paragraph" w:customStyle="1" w:styleId="Bildunterschrifteingerckt">
    <w:name w:val="Bildunterschrift eingerückt"/>
    <w:basedOn w:val="Texteingerckt"/>
    <w:next w:val="Texteingerckt"/>
    <w:uiPriority w:val="1"/>
    <w:rsid w:val="00B42750"/>
  </w:style>
  <w:style w:type="character" w:customStyle="1" w:styleId="HeadlineCoverZchn">
    <w:name w:val="Headline Cover Zchn"/>
    <w:basedOn w:val="TitelZchn"/>
    <w:link w:val="HeadlineCover"/>
    <w:uiPriority w:val="1"/>
    <w:rsid w:val="005F24D5"/>
    <w:rPr>
      <w:rFonts w:ascii="Humnst777 Lt BT" w:eastAsia="Humnst777 Lt BT" w:hAnsi="Humnst777 Lt BT" w:cs="Humnst777 Lt BT"/>
      <w:color w:val="FFFFFF"/>
      <w:sz w:val="72"/>
      <w:lang w:val="de-DE"/>
    </w:rPr>
  </w:style>
  <w:style w:type="paragraph" w:styleId="Untertitel">
    <w:name w:val="Subtitle"/>
    <w:basedOn w:val="Standard"/>
    <w:next w:val="Standard"/>
    <w:link w:val="UntertitelZchn"/>
    <w:uiPriority w:val="11"/>
    <w:qFormat/>
    <w:rsid w:val="00E712C4"/>
    <w:pPr>
      <w:spacing w:before="325"/>
      <w:ind w:left="3686" w:right="113" w:firstLine="2268"/>
      <w:jc w:val="right"/>
    </w:pPr>
    <w:rPr>
      <w:color w:val="FFFFFF"/>
      <w:sz w:val="40"/>
      <w:lang w:val="en-US"/>
    </w:rPr>
  </w:style>
  <w:style w:type="paragraph" w:customStyle="1" w:styleId="Bildeingerckt">
    <w:name w:val="Bild eingerückt"/>
    <w:basedOn w:val="Texteingerckt"/>
    <w:next w:val="Bildunterschrifteingerckt"/>
    <w:uiPriority w:val="1"/>
    <w:rsid w:val="00B42750"/>
    <w:pPr>
      <w:keepNext/>
    </w:pPr>
    <w:rPr>
      <w:noProof/>
      <w:lang w:eastAsia="de-DE"/>
    </w:rPr>
  </w:style>
  <w:style w:type="character" w:customStyle="1" w:styleId="UntertitelZchn">
    <w:name w:val="Untertitel Zchn"/>
    <w:basedOn w:val="Absatz-Standardschriftart"/>
    <w:link w:val="Untertitel"/>
    <w:uiPriority w:val="11"/>
    <w:rsid w:val="00E712C4"/>
    <w:rPr>
      <w:rFonts w:ascii="Humnst777 Lt BT" w:eastAsia="Humnst777 Lt BT" w:hAnsi="Humnst777 Lt BT" w:cs="Humnst777 Lt BT"/>
      <w:color w:val="FFFFFF"/>
      <w:sz w:val="40"/>
    </w:rPr>
  </w:style>
  <w:style w:type="paragraph" w:customStyle="1" w:styleId="TextEinleitung">
    <w:name w:val="Text Einleitung"/>
    <w:basedOn w:val="Text"/>
    <w:next w:val="Text"/>
    <w:uiPriority w:val="1"/>
    <w:rsid w:val="00B42750"/>
    <w:pPr>
      <w:keepNext/>
    </w:pPr>
  </w:style>
  <w:style w:type="paragraph" w:customStyle="1" w:styleId="TexteingercktEinleitung">
    <w:name w:val="Text eingerückt Einleitung"/>
    <w:basedOn w:val="Texteingerckt"/>
    <w:next w:val="Texteingerckt"/>
    <w:uiPriority w:val="1"/>
    <w:rsid w:val="00B42750"/>
    <w:pPr>
      <w:keepNext/>
    </w:pPr>
  </w:style>
  <w:style w:type="paragraph" w:customStyle="1" w:styleId="Produkt">
    <w:name w:val="Produkt"/>
    <w:basedOn w:val="Standard"/>
    <w:rsid w:val="00F961EF"/>
    <w:pPr>
      <w:widowControl/>
      <w:autoSpaceDE/>
      <w:autoSpaceDN/>
      <w:spacing w:line="280" w:lineRule="atLeast"/>
    </w:pPr>
    <w:rPr>
      <w:rFonts w:ascii="Tahoma" w:eastAsia="Times New Roman" w:hAnsi="Tahoma" w:cs="Times New Roman"/>
      <w:b/>
      <w:sz w:val="28"/>
      <w:szCs w:val="20"/>
    </w:rPr>
  </w:style>
  <w:style w:type="paragraph" w:customStyle="1" w:styleId="Text">
    <w:name w:val="Text"/>
    <w:basedOn w:val="Standard"/>
    <w:link w:val="TextZchn"/>
    <w:uiPriority w:val="1"/>
    <w:qFormat/>
    <w:rsid w:val="00162D0F"/>
    <w:pPr>
      <w:spacing w:after="120"/>
    </w:pPr>
    <w:rPr>
      <w:szCs w:val="18"/>
    </w:rPr>
  </w:style>
  <w:style w:type="paragraph" w:customStyle="1" w:styleId="Texteingerckt">
    <w:name w:val="Text eingerückt"/>
    <w:basedOn w:val="Standard"/>
    <w:link w:val="TexteingercktZchn"/>
    <w:uiPriority w:val="1"/>
    <w:qFormat/>
    <w:rsid w:val="00162D0F"/>
    <w:pPr>
      <w:spacing w:after="120"/>
      <w:ind w:left="567"/>
    </w:pPr>
    <w:rPr>
      <w:szCs w:val="18"/>
    </w:rPr>
  </w:style>
  <w:style w:type="character" w:customStyle="1" w:styleId="TextZchn">
    <w:name w:val="Text Zchn"/>
    <w:basedOn w:val="Absatz-Standardschriftart"/>
    <w:link w:val="Text"/>
    <w:uiPriority w:val="1"/>
    <w:rsid w:val="00162D0F"/>
    <w:rPr>
      <w:rFonts w:ascii="Humnst777 Lt BT" w:eastAsia="Humnst777 Lt BT" w:hAnsi="Humnst777 Lt BT" w:cs="Humnst777 Lt BT"/>
      <w:color w:val="242324"/>
      <w:sz w:val="20"/>
      <w:szCs w:val="18"/>
      <w:lang w:val="de-DE"/>
    </w:rPr>
  </w:style>
  <w:style w:type="paragraph" w:customStyle="1" w:styleId="HeadlineKopfzeileLight">
    <w:name w:val="Headline Kopfzeile Light"/>
    <w:basedOn w:val="Standard"/>
    <w:link w:val="HeadlineKopfzeileLightZchn"/>
    <w:uiPriority w:val="1"/>
    <w:qFormat/>
    <w:rsid w:val="002940CD"/>
    <w:rPr>
      <w:color w:val="6D6E71"/>
      <w:spacing w:val="-6"/>
      <w:sz w:val="28"/>
    </w:rPr>
  </w:style>
  <w:style w:type="character" w:customStyle="1" w:styleId="TexteingercktZchn">
    <w:name w:val="Text eingerückt Zchn"/>
    <w:basedOn w:val="Absatz-Standardschriftart"/>
    <w:link w:val="Texteingerckt"/>
    <w:uiPriority w:val="1"/>
    <w:rsid w:val="00162D0F"/>
    <w:rPr>
      <w:rFonts w:ascii="Humnst777 Lt BT" w:eastAsia="Humnst777 Lt BT" w:hAnsi="Humnst777 Lt BT" w:cs="Humnst777 Lt BT"/>
      <w:color w:val="242324"/>
      <w:sz w:val="20"/>
      <w:szCs w:val="18"/>
      <w:lang w:val="de-DE"/>
    </w:rPr>
  </w:style>
  <w:style w:type="paragraph" w:customStyle="1" w:styleId="HeadlineKopfzeileStrong">
    <w:name w:val="Headline Kopfzeile Strong"/>
    <w:basedOn w:val="Standard"/>
    <w:link w:val="HeadlineKopfzeileStrongZchn"/>
    <w:uiPriority w:val="1"/>
    <w:qFormat/>
    <w:rsid w:val="002940CD"/>
    <w:rPr>
      <w:rFonts w:ascii="Humnst777 BT"/>
      <w:b/>
      <w:color w:val="6D6E71"/>
      <w:spacing w:val="-6"/>
      <w:sz w:val="28"/>
    </w:rPr>
  </w:style>
  <w:style w:type="character" w:customStyle="1" w:styleId="HeadlineKopfzeileLightZchn">
    <w:name w:val="Headline Kopfzeile Light Zchn"/>
    <w:basedOn w:val="Absatz-Standardschriftart"/>
    <w:link w:val="HeadlineKopfzeileLight"/>
    <w:uiPriority w:val="1"/>
    <w:rsid w:val="002940CD"/>
    <w:rPr>
      <w:rFonts w:ascii="Humnst777 Lt BT" w:eastAsia="Humnst777 Lt BT" w:hAnsi="Humnst777 Lt BT" w:cs="Humnst777 Lt BT"/>
      <w:color w:val="6D6E71"/>
      <w:spacing w:val="-6"/>
      <w:sz w:val="28"/>
    </w:rPr>
  </w:style>
  <w:style w:type="paragraph" w:styleId="Kopfzeile">
    <w:name w:val="header"/>
    <w:basedOn w:val="Standard"/>
    <w:link w:val="KopfzeileZchn"/>
    <w:unhideWhenUsed/>
    <w:rsid w:val="00D971FA"/>
    <w:pPr>
      <w:tabs>
        <w:tab w:val="center" w:pos="4536"/>
        <w:tab w:val="right" w:pos="9072"/>
      </w:tabs>
    </w:pPr>
  </w:style>
  <w:style w:type="character" w:customStyle="1" w:styleId="HeadlineKopfzeileStrongZchn">
    <w:name w:val="Headline Kopfzeile Strong Zchn"/>
    <w:basedOn w:val="Absatz-Standardschriftart"/>
    <w:link w:val="HeadlineKopfzeileStrong"/>
    <w:uiPriority w:val="1"/>
    <w:rsid w:val="002940CD"/>
    <w:rPr>
      <w:rFonts w:ascii="Humnst777 BT" w:eastAsia="Humnst777 Lt BT" w:hAnsi="Humnst777 Lt BT" w:cs="Humnst777 Lt BT"/>
      <w:b/>
      <w:color w:val="6D6E71"/>
      <w:spacing w:val="-6"/>
      <w:sz w:val="28"/>
    </w:rPr>
  </w:style>
  <w:style w:type="character" w:customStyle="1" w:styleId="KopfzeileZchn">
    <w:name w:val="Kopfzeile Zchn"/>
    <w:basedOn w:val="Absatz-Standardschriftart"/>
    <w:link w:val="Kopfzeile"/>
    <w:uiPriority w:val="99"/>
    <w:rsid w:val="00D971FA"/>
    <w:rPr>
      <w:rFonts w:ascii="Humnst777 Lt BT" w:eastAsia="Humnst777 Lt BT" w:hAnsi="Humnst777 Lt BT" w:cs="Humnst777 Lt BT"/>
    </w:rPr>
  </w:style>
  <w:style w:type="paragraph" w:styleId="Fuzeile">
    <w:name w:val="footer"/>
    <w:basedOn w:val="Standard"/>
    <w:link w:val="FuzeileZchn"/>
    <w:unhideWhenUsed/>
    <w:rsid w:val="00D971FA"/>
    <w:pPr>
      <w:tabs>
        <w:tab w:val="center" w:pos="4536"/>
        <w:tab w:val="right" w:pos="9072"/>
      </w:tabs>
    </w:pPr>
  </w:style>
  <w:style w:type="character" w:customStyle="1" w:styleId="FuzeileZchn">
    <w:name w:val="Fußzeile Zchn"/>
    <w:basedOn w:val="Absatz-Standardschriftart"/>
    <w:link w:val="Fuzeile"/>
    <w:uiPriority w:val="99"/>
    <w:rsid w:val="00D971FA"/>
    <w:rPr>
      <w:rFonts w:ascii="Humnst777 Lt BT" w:eastAsia="Humnst777 Lt BT" w:hAnsi="Humnst777 Lt BT" w:cs="Humnst777 Lt BT"/>
    </w:rPr>
  </w:style>
  <w:style w:type="paragraph" w:customStyle="1" w:styleId="Seitennummerierung">
    <w:name w:val="Seitennummerierung"/>
    <w:basedOn w:val="Standard"/>
    <w:link w:val="SeitennummerierungZchn"/>
    <w:uiPriority w:val="1"/>
    <w:qFormat/>
    <w:rsid w:val="00F72848"/>
    <w:pPr>
      <w:spacing w:before="101"/>
      <w:ind w:right="1131"/>
      <w:jc w:val="right"/>
    </w:pPr>
    <w:rPr>
      <w:color w:val="6D6E71"/>
    </w:rPr>
  </w:style>
  <w:style w:type="paragraph" w:styleId="Inhaltsverzeichnisberschrift">
    <w:name w:val="TOC Heading"/>
    <w:basedOn w:val="Standard"/>
    <w:next w:val="Standard"/>
    <w:uiPriority w:val="39"/>
    <w:unhideWhenUsed/>
    <w:qFormat/>
    <w:rsid w:val="00494A6F"/>
    <w:pPr>
      <w:keepNext/>
      <w:keepLines/>
      <w:spacing w:before="360" w:line="480" w:lineRule="auto"/>
    </w:pPr>
    <w:rPr>
      <w:sz w:val="44"/>
      <w:szCs w:val="44"/>
    </w:rPr>
  </w:style>
  <w:style w:type="character" w:customStyle="1" w:styleId="SeitennummerierungZchn">
    <w:name w:val="Seitennummerierung Zchn"/>
    <w:basedOn w:val="Absatz-Standardschriftart"/>
    <w:link w:val="Seitennummerierung"/>
    <w:uiPriority w:val="1"/>
    <w:rsid w:val="00F72848"/>
    <w:rPr>
      <w:rFonts w:ascii="Humnst777 Lt BT" w:eastAsia="Humnst777 Lt BT" w:hAnsi="Humnst777 Lt BT" w:cs="Humnst777 Lt BT"/>
      <w:color w:val="6D6E71"/>
      <w:sz w:val="20"/>
      <w:lang w:val="de-DE"/>
    </w:rPr>
  </w:style>
  <w:style w:type="paragraph" w:styleId="Verzeichnis1">
    <w:name w:val="toc 1"/>
    <w:basedOn w:val="Standard"/>
    <w:next w:val="Standard"/>
    <w:autoRedefine/>
    <w:uiPriority w:val="39"/>
    <w:unhideWhenUsed/>
    <w:rsid w:val="005E0A8E"/>
    <w:pPr>
      <w:tabs>
        <w:tab w:val="right" w:leader="dot" w:pos="9348"/>
      </w:tabs>
      <w:spacing w:after="100"/>
    </w:pPr>
    <w:rPr>
      <w:sz w:val="30"/>
    </w:rPr>
  </w:style>
  <w:style w:type="character" w:styleId="Hyperlink">
    <w:name w:val="Hyperlink"/>
    <w:basedOn w:val="Absatz-Standardschriftart"/>
    <w:uiPriority w:val="99"/>
    <w:unhideWhenUsed/>
    <w:rsid w:val="00E155D7"/>
    <w:rPr>
      <w:color w:val="0000FF" w:themeColor="hyperlink"/>
      <w:u w:val="single"/>
    </w:rPr>
  </w:style>
  <w:style w:type="character" w:customStyle="1" w:styleId="berschrift2Zchn">
    <w:name w:val="Überschrift 2 Zchn"/>
    <w:basedOn w:val="Absatz-Standardschriftart"/>
    <w:link w:val="berschrift2"/>
    <w:uiPriority w:val="9"/>
    <w:rsid w:val="00F807E6"/>
    <w:rPr>
      <w:rFonts w:ascii="Humnst777 Lt BT" w:eastAsia="Humnst777 Lt BT" w:hAnsi="Humnst777 Lt BT" w:cs="Humnst777 Lt BT"/>
      <w:color w:val="242324"/>
      <w:sz w:val="30"/>
    </w:rPr>
  </w:style>
  <w:style w:type="paragraph" w:styleId="Verzeichnis3">
    <w:name w:val="toc 3"/>
    <w:basedOn w:val="Standard"/>
    <w:next w:val="Standard"/>
    <w:autoRedefine/>
    <w:uiPriority w:val="39"/>
    <w:unhideWhenUsed/>
    <w:rsid w:val="00E155D7"/>
    <w:pPr>
      <w:spacing w:after="100"/>
      <w:ind w:left="440"/>
    </w:pPr>
  </w:style>
  <w:style w:type="character" w:customStyle="1" w:styleId="berschrift3Zchn">
    <w:name w:val="Überschrift 3 Zchn"/>
    <w:basedOn w:val="Absatz-Standardschriftart"/>
    <w:link w:val="berschrift3"/>
    <w:uiPriority w:val="9"/>
    <w:rsid w:val="00F807E6"/>
    <w:rPr>
      <w:rFonts w:ascii="Humnst777 BT" w:eastAsia="Humnst777 Lt BT" w:hAnsi="Humnst777 Lt BT" w:cs="Humnst777 Lt BT"/>
      <w:b/>
      <w:color w:val="242324"/>
    </w:rPr>
  </w:style>
  <w:style w:type="paragraph" w:styleId="Verzeichnis2">
    <w:name w:val="toc 2"/>
    <w:basedOn w:val="Standard"/>
    <w:next w:val="Standard"/>
    <w:autoRedefine/>
    <w:uiPriority w:val="39"/>
    <w:unhideWhenUsed/>
    <w:rsid w:val="00E155D7"/>
    <w:pPr>
      <w:spacing w:after="100"/>
      <w:ind w:left="220"/>
    </w:pPr>
  </w:style>
  <w:style w:type="paragraph" w:styleId="Verzeichnis4">
    <w:name w:val="toc 4"/>
    <w:basedOn w:val="Standard"/>
    <w:next w:val="Standard"/>
    <w:autoRedefine/>
    <w:unhideWhenUsed/>
    <w:rsid w:val="00E155D7"/>
    <w:pPr>
      <w:spacing w:after="100"/>
      <w:ind w:left="660"/>
    </w:pPr>
  </w:style>
  <w:style w:type="character" w:customStyle="1" w:styleId="berschrift4Zchn">
    <w:name w:val="Überschrift 4 Zchn"/>
    <w:basedOn w:val="Absatz-Standardschriftart"/>
    <w:link w:val="berschrift4"/>
    <w:uiPriority w:val="9"/>
    <w:rsid w:val="00162D0F"/>
    <w:rPr>
      <w:rFonts w:ascii="Humnst777 BT" w:eastAsia="Humnst777 Lt BT" w:hAnsi="Humnst777 Lt BT" w:cs="Humnst777 Lt BT"/>
      <w:b/>
      <w:color w:val="242324"/>
      <w:sz w:val="20"/>
      <w:lang w:val="de-DE"/>
    </w:rPr>
  </w:style>
  <w:style w:type="character" w:customStyle="1" w:styleId="Label">
    <w:name w:val="Label"/>
    <w:basedOn w:val="Absatz-Standardschriftart"/>
    <w:uiPriority w:val="1"/>
    <w:rsid w:val="007F0621"/>
    <w:rPr>
      <w:b/>
      <w:color w:val="808080" w:themeColor="background1" w:themeShade="80"/>
      <w:lang w:val="en-US"/>
    </w:rPr>
  </w:style>
  <w:style w:type="paragraph" w:styleId="Aufzhlungszeichen2">
    <w:name w:val="List Bullet 2"/>
    <w:basedOn w:val="Standard"/>
    <w:uiPriority w:val="99"/>
    <w:unhideWhenUsed/>
    <w:rsid w:val="00FC3DA0"/>
    <w:pPr>
      <w:numPr>
        <w:numId w:val="2"/>
      </w:numPr>
      <w:contextualSpacing/>
    </w:pPr>
  </w:style>
  <w:style w:type="paragraph" w:styleId="Aufzhlungszeichen3">
    <w:name w:val="List Bullet 3"/>
    <w:basedOn w:val="Standard"/>
    <w:uiPriority w:val="99"/>
    <w:unhideWhenUsed/>
    <w:rsid w:val="00FC3DA0"/>
    <w:pPr>
      <w:numPr>
        <w:numId w:val="3"/>
      </w:numPr>
      <w:contextualSpacing/>
    </w:pPr>
  </w:style>
  <w:style w:type="paragraph" w:styleId="Aufzhlungszeichen4">
    <w:name w:val="List Bullet 4"/>
    <w:basedOn w:val="Standard"/>
    <w:uiPriority w:val="99"/>
    <w:unhideWhenUsed/>
    <w:rsid w:val="00FC3DA0"/>
    <w:pPr>
      <w:numPr>
        <w:numId w:val="4"/>
      </w:numPr>
      <w:contextualSpacing/>
    </w:pPr>
  </w:style>
  <w:style w:type="paragraph" w:styleId="Aufzhlungszeichen">
    <w:name w:val="List Bullet"/>
    <w:basedOn w:val="Standard"/>
    <w:uiPriority w:val="99"/>
    <w:unhideWhenUsed/>
    <w:rsid w:val="00FC3DA0"/>
    <w:pPr>
      <w:numPr>
        <w:numId w:val="1"/>
      </w:numPr>
      <w:contextualSpacing/>
    </w:pPr>
  </w:style>
  <w:style w:type="paragraph" w:customStyle="1" w:styleId="AufzhlungTexteingerckt">
    <w:name w:val="Aufzählung Text eingerückt"/>
    <w:basedOn w:val="Texteingerckt"/>
    <w:uiPriority w:val="1"/>
    <w:rsid w:val="00FC3DA0"/>
    <w:pPr>
      <w:numPr>
        <w:numId w:val="12"/>
      </w:numPr>
      <w:ind w:left="924" w:hanging="357"/>
    </w:pPr>
  </w:style>
  <w:style w:type="paragraph" w:customStyle="1" w:styleId="AufzhlungText">
    <w:name w:val="Aufzählung Text"/>
    <w:basedOn w:val="Text"/>
    <w:uiPriority w:val="1"/>
    <w:rsid w:val="00FC3DA0"/>
    <w:pPr>
      <w:ind w:left="360" w:hanging="360"/>
    </w:pPr>
  </w:style>
  <w:style w:type="paragraph" w:styleId="Textkrper">
    <w:name w:val="Body Text"/>
    <w:basedOn w:val="Standard"/>
    <w:link w:val="TextkrperZchn"/>
    <w:uiPriority w:val="99"/>
    <w:semiHidden/>
    <w:unhideWhenUsed/>
    <w:rsid w:val="00092B8E"/>
    <w:pPr>
      <w:spacing w:after="120"/>
    </w:pPr>
  </w:style>
  <w:style w:type="character" w:customStyle="1" w:styleId="TextkrperZchn">
    <w:name w:val="Textkörper Zchn"/>
    <w:basedOn w:val="Absatz-Standardschriftart"/>
    <w:link w:val="Textkrper"/>
    <w:uiPriority w:val="99"/>
    <w:semiHidden/>
    <w:rsid w:val="00092B8E"/>
    <w:rPr>
      <w:rFonts w:ascii="Humnst777 Lt BT" w:eastAsia="Humnst777 Lt BT" w:hAnsi="Humnst777 Lt BT" w:cs="Humnst777 Lt BT"/>
      <w:color w:val="242324"/>
      <w:sz w:val="20"/>
      <w:lang w:val="de-DE"/>
    </w:rPr>
  </w:style>
  <w:style w:type="character" w:customStyle="1" w:styleId="berschrift5Zchn">
    <w:name w:val="Überschrift 5 Zchn"/>
    <w:basedOn w:val="Absatz-Standardschriftart"/>
    <w:link w:val="berschrift5"/>
    <w:rsid w:val="0063460B"/>
    <w:rPr>
      <w:rFonts w:ascii="Arial" w:eastAsia="Times New Roman" w:hAnsi="Arial" w:cs="Times New Roman"/>
      <w:b/>
      <w:sz w:val="20"/>
      <w:szCs w:val="20"/>
      <w:lang w:val="de-DE"/>
    </w:rPr>
  </w:style>
  <w:style w:type="character" w:customStyle="1" w:styleId="berschrift6Zchn">
    <w:name w:val="Überschrift 6 Zchn"/>
    <w:basedOn w:val="Absatz-Standardschriftart"/>
    <w:link w:val="berschrift6"/>
    <w:rsid w:val="0063460B"/>
    <w:rPr>
      <w:rFonts w:ascii="Times New Roman" w:eastAsia="Times New Roman" w:hAnsi="Times New Roman" w:cs="Times New Roman"/>
      <w:sz w:val="20"/>
      <w:szCs w:val="20"/>
      <w:u w:val="single"/>
      <w:lang w:val="de-DE"/>
    </w:rPr>
  </w:style>
  <w:style w:type="character" w:customStyle="1" w:styleId="berschrift7Zchn">
    <w:name w:val="Überschrift 7 Zchn"/>
    <w:basedOn w:val="Absatz-Standardschriftart"/>
    <w:link w:val="berschrift7"/>
    <w:rsid w:val="0063460B"/>
    <w:rPr>
      <w:rFonts w:ascii="Times New Roman" w:eastAsia="Times New Roman" w:hAnsi="Times New Roman" w:cs="Times New Roman"/>
      <w:i/>
      <w:sz w:val="20"/>
      <w:szCs w:val="20"/>
      <w:lang w:val="de-DE"/>
    </w:rPr>
  </w:style>
  <w:style w:type="character" w:customStyle="1" w:styleId="berschrift8Zchn">
    <w:name w:val="Überschrift 8 Zchn"/>
    <w:basedOn w:val="Absatz-Standardschriftart"/>
    <w:link w:val="berschrift8"/>
    <w:rsid w:val="0063460B"/>
    <w:rPr>
      <w:rFonts w:ascii="Times New Roman" w:eastAsia="Times New Roman" w:hAnsi="Times New Roman" w:cs="Times New Roman"/>
      <w:i/>
      <w:sz w:val="20"/>
      <w:szCs w:val="20"/>
      <w:lang w:val="de-DE"/>
    </w:rPr>
  </w:style>
  <w:style w:type="character" w:customStyle="1" w:styleId="berschrift9Zchn">
    <w:name w:val="Überschrift 9 Zchn"/>
    <w:basedOn w:val="Absatz-Standardschriftart"/>
    <w:link w:val="berschrift9"/>
    <w:rsid w:val="0063460B"/>
    <w:rPr>
      <w:rFonts w:ascii="Times New Roman" w:eastAsia="Times New Roman" w:hAnsi="Times New Roman" w:cs="Times New Roman"/>
      <w:i/>
      <w:sz w:val="20"/>
      <w:szCs w:val="20"/>
      <w:lang w:val="de-DE"/>
    </w:rPr>
  </w:style>
  <w:style w:type="paragraph" w:styleId="Standardeinzug">
    <w:name w:val="Normal Indent"/>
    <w:basedOn w:val="Standard"/>
    <w:semiHidden/>
    <w:rsid w:val="0063460B"/>
    <w:pPr>
      <w:widowControl/>
      <w:autoSpaceDE/>
      <w:autoSpaceDN/>
      <w:spacing w:line="280" w:lineRule="atLeast"/>
      <w:ind w:left="708"/>
    </w:pPr>
    <w:rPr>
      <w:rFonts w:ascii="Arial" w:eastAsia="Times New Roman" w:hAnsi="Arial" w:cs="Times New Roman"/>
      <w:color w:val="auto"/>
      <w:szCs w:val="20"/>
    </w:rPr>
  </w:style>
  <w:style w:type="paragraph" w:styleId="Index7">
    <w:name w:val="index 7"/>
    <w:basedOn w:val="Standard"/>
    <w:next w:val="Standard"/>
    <w:semiHidden/>
    <w:rsid w:val="0063460B"/>
    <w:pPr>
      <w:widowControl/>
      <w:autoSpaceDE/>
      <w:autoSpaceDN/>
      <w:spacing w:line="280" w:lineRule="atLeast"/>
      <w:ind w:left="1698"/>
    </w:pPr>
    <w:rPr>
      <w:rFonts w:ascii="Arial" w:eastAsia="Times New Roman" w:hAnsi="Arial" w:cs="Times New Roman"/>
      <w:color w:val="auto"/>
      <w:szCs w:val="20"/>
    </w:rPr>
  </w:style>
  <w:style w:type="paragraph" w:styleId="Index6">
    <w:name w:val="index 6"/>
    <w:basedOn w:val="Standard"/>
    <w:next w:val="Standard"/>
    <w:semiHidden/>
    <w:rsid w:val="0063460B"/>
    <w:pPr>
      <w:widowControl/>
      <w:autoSpaceDE/>
      <w:autoSpaceDN/>
      <w:spacing w:line="280" w:lineRule="atLeast"/>
      <w:ind w:left="1415"/>
    </w:pPr>
    <w:rPr>
      <w:rFonts w:ascii="Arial" w:eastAsia="Times New Roman" w:hAnsi="Arial" w:cs="Times New Roman"/>
      <w:color w:val="auto"/>
      <w:szCs w:val="20"/>
    </w:rPr>
  </w:style>
  <w:style w:type="paragraph" w:styleId="Index5">
    <w:name w:val="index 5"/>
    <w:basedOn w:val="Standard"/>
    <w:next w:val="Standard"/>
    <w:semiHidden/>
    <w:rsid w:val="0063460B"/>
    <w:pPr>
      <w:widowControl/>
      <w:autoSpaceDE/>
      <w:autoSpaceDN/>
      <w:spacing w:line="280" w:lineRule="atLeast"/>
      <w:ind w:left="1132"/>
    </w:pPr>
    <w:rPr>
      <w:rFonts w:ascii="Arial" w:eastAsia="Times New Roman" w:hAnsi="Arial" w:cs="Times New Roman"/>
      <w:color w:val="auto"/>
      <w:szCs w:val="20"/>
    </w:rPr>
  </w:style>
  <w:style w:type="paragraph" w:styleId="Index4">
    <w:name w:val="index 4"/>
    <w:basedOn w:val="Standard"/>
    <w:next w:val="Standard"/>
    <w:semiHidden/>
    <w:rsid w:val="0063460B"/>
    <w:pPr>
      <w:widowControl/>
      <w:autoSpaceDE/>
      <w:autoSpaceDN/>
      <w:spacing w:line="280" w:lineRule="atLeast"/>
      <w:ind w:left="849"/>
    </w:pPr>
    <w:rPr>
      <w:rFonts w:ascii="Tahoma" w:eastAsia="Times New Roman" w:hAnsi="Tahoma" w:cs="Times New Roman"/>
      <w:color w:val="auto"/>
      <w:szCs w:val="20"/>
    </w:rPr>
  </w:style>
  <w:style w:type="paragraph" w:styleId="Index3">
    <w:name w:val="index 3"/>
    <w:basedOn w:val="Standard"/>
    <w:next w:val="Standard"/>
    <w:semiHidden/>
    <w:rsid w:val="0063460B"/>
    <w:pPr>
      <w:widowControl/>
      <w:autoSpaceDE/>
      <w:autoSpaceDN/>
      <w:spacing w:line="280" w:lineRule="atLeast"/>
      <w:ind w:left="566"/>
    </w:pPr>
    <w:rPr>
      <w:rFonts w:ascii="Tahoma" w:eastAsia="Times New Roman" w:hAnsi="Tahoma" w:cs="Times New Roman"/>
      <w:color w:val="auto"/>
      <w:szCs w:val="20"/>
    </w:rPr>
  </w:style>
  <w:style w:type="paragraph" w:styleId="Index2">
    <w:name w:val="index 2"/>
    <w:basedOn w:val="Standard"/>
    <w:next w:val="Standard"/>
    <w:semiHidden/>
    <w:rsid w:val="0063460B"/>
    <w:pPr>
      <w:widowControl/>
      <w:autoSpaceDE/>
      <w:autoSpaceDN/>
      <w:spacing w:line="280" w:lineRule="atLeast"/>
      <w:ind w:left="283"/>
    </w:pPr>
    <w:rPr>
      <w:rFonts w:ascii="Tahoma" w:eastAsia="Times New Roman" w:hAnsi="Tahoma" w:cs="Times New Roman"/>
      <w:color w:val="auto"/>
      <w:szCs w:val="20"/>
    </w:rPr>
  </w:style>
  <w:style w:type="paragraph" w:styleId="Index1">
    <w:name w:val="index 1"/>
    <w:basedOn w:val="Standard"/>
    <w:next w:val="Standard"/>
    <w:semiHidden/>
    <w:rsid w:val="0063460B"/>
    <w:pPr>
      <w:widowControl/>
      <w:tabs>
        <w:tab w:val="right" w:pos="2552"/>
      </w:tabs>
      <w:autoSpaceDE/>
      <w:autoSpaceDN/>
      <w:spacing w:line="280" w:lineRule="atLeast"/>
      <w:ind w:left="284" w:right="284" w:hanging="284"/>
    </w:pPr>
    <w:rPr>
      <w:rFonts w:ascii="Tahoma" w:eastAsia="Times New Roman" w:hAnsi="Tahoma" w:cs="Times New Roman"/>
      <w:color w:val="auto"/>
      <w:sz w:val="14"/>
      <w:szCs w:val="20"/>
    </w:rPr>
  </w:style>
  <w:style w:type="character" w:styleId="Zeilennummer">
    <w:name w:val="line number"/>
    <w:semiHidden/>
    <w:rsid w:val="0063460B"/>
    <w:rPr>
      <w:rFonts w:ascii="Tahoma" w:hAnsi="Tahoma"/>
    </w:rPr>
  </w:style>
  <w:style w:type="paragraph" w:styleId="Indexberschrift">
    <w:name w:val="index heading"/>
    <w:basedOn w:val="Standard"/>
    <w:next w:val="Index1"/>
    <w:semiHidden/>
    <w:rsid w:val="0063460B"/>
    <w:pPr>
      <w:widowControl/>
      <w:autoSpaceDE/>
      <w:autoSpaceDN/>
      <w:spacing w:line="280" w:lineRule="atLeast"/>
    </w:pPr>
    <w:rPr>
      <w:rFonts w:ascii="Tahoma" w:eastAsia="Times New Roman" w:hAnsi="Tahoma" w:cs="Times New Roman"/>
      <w:color w:val="auto"/>
      <w:szCs w:val="20"/>
    </w:rPr>
  </w:style>
  <w:style w:type="character" w:styleId="Funotenzeichen">
    <w:name w:val="footnote reference"/>
    <w:semiHidden/>
    <w:rsid w:val="0063460B"/>
    <w:rPr>
      <w:rFonts w:ascii="Tahoma" w:hAnsi="Tahoma"/>
      <w:position w:val="6"/>
      <w:sz w:val="16"/>
    </w:rPr>
  </w:style>
  <w:style w:type="paragraph" w:styleId="Funotentext">
    <w:name w:val="footnote text"/>
    <w:basedOn w:val="Standard"/>
    <w:link w:val="FunotentextZchn"/>
    <w:semiHidden/>
    <w:rsid w:val="0063460B"/>
    <w:pPr>
      <w:widowControl/>
      <w:autoSpaceDE/>
      <w:autoSpaceDN/>
      <w:spacing w:line="280" w:lineRule="atLeast"/>
    </w:pPr>
    <w:rPr>
      <w:rFonts w:ascii="Arial" w:eastAsia="Times New Roman" w:hAnsi="Arial" w:cs="Times New Roman"/>
      <w:color w:val="auto"/>
      <w:szCs w:val="20"/>
    </w:rPr>
  </w:style>
  <w:style w:type="character" w:customStyle="1" w:styleId="FunotentextZchn">
    <w:name w:val="Fußnotentext Zchn"/>
    <w:basedOn w:val="Absatz-Standardschriftart"/>
    <w:link w:val="Funotentext"/>
    <w:semiHidden/>
    <w:rsid w:val="0063460B"/>
    <w:rPr>
      <w:rFonts w:ascii="Arial" w:eastAsia="Times New Roman" w:hAnsi="Arial" w:cs="Times New Roman"/>
      <w:sz w:val="20"/>
      <w:szCs w:val="20"/>
      <w:lang w:val="de-DE"/>
    </w:rPr>
  </w:style>
  <w:style w:type="paragraph" w:customStyle="1" w:styleId="bitmap">
    <w:name w:val="bitmap"/>
    <w:basedOn w:val="Standard"/>
    <w:rsid w:val="0063460B"/>
    <w:pPr>
      <w:widowControl/>
      <w:autoSpaceDE/>
      <w:autoSpaceDN/>
      <w:spacing w:line="280" w:lineRule="atLeast"/>
      <w:jc w:val="both"/>
    </w:pPr>
    <w:rPr>
      <w:rFonts w:ascii="Arial" w:eastAsia="Times New Roman" w:hAnsi="Arial" w:cs="Times New Roman"/>
      <w:color w:val="auto"/>
      <w:sz w:val="18"/>
      <w:szCs w:val="20"/>
    </w:rPr>
  </w:style>
  <w:style w:type="paragraph" w:customStyle="1" w:styleId="a">
    <w:rsid w:val="0063460B"/>
    <w:rPr>
      <w:rFonts w:ascii="Humnst777 Lt BT" w:eastAsia="Humnst777 Lt BT" w:hAnsi="Humnst777 Lt BT" w:cs="Humnst777 Lt BT"/>
      <w:color w:val="242324"/>
      <w:sz w:val="20"/>
      <w:lang w:val="de-DE"/>
    </w:rPr>
  </w:style>
  <w:style w:type="paragraph" w:styleId="Dokumentstruktur">
    <w:name w:val="Document Map"/>
    <w:basedOn w:val="Standard"/>
    <w:link w:val="DokumentstrukturZchn"/>
    <w:semiHidden/>
    <w:rsid w:val="0063460B"/>
    <w:pPr>
      <w:widowControl/>
      <w:shd w:val="clear" w:color="auto" w:fill="000080"/>
      <w:autoSpaceDE/>
      <w:autoSpaceDN/>
      <w:spacing w:line="280" w:lineRule="atLeast"/>
    </w:pPr>
    <w:rPr>
      <w:rFonts w:ascii="Tahoma" w:eastAsia="Times New Roman" w:hAnsi="Tahoma" w:cs="Wingdings"/>
      <w:color w:val="auto"/>
      <w:szCs w:val="20"/>
    </w:rPr>
  </w:style>
  <w:style w:type="character" w:customStyle="1" w:styleId="DokumentstrukturZchn">
    <w:name w:val="Dokumentstruktur Zchn"/>
    <w:basedOn w:val="Absatz-Standardschriftart"/>
    <w:link w:val="Dokumentstruktur"/>
    <w:semiHidden/>
    <w:rsid w:val="0063460B"/>
    <w:rPr>
      <w:rFonts w:ascii="Tahoma" w:eastAsia="Times New Roman" w:hAnsi="Tahoma" w:cs="Wingdings"/>
      <w:sz w:val="20"/>
      <w:szCs w:val="20"/>
      <w:shd w:val="clear" w:color="auto" w:fill="000080"/>
      <w:lang w:val="de-DE"/>
    </w:rPr>
  </w:style>
  <w:style w:type="paragraph" w:styleId="Verzeichnis5">
    <w:name w:val="toc 5"/>
    <w:basedOn w:val="Standard"/>
    <w:next w:val="Standard"/>
    <w:autoRedefine/>
    <w:semiHidden/>
    <w:rsid w:val="0063460B"/>
    <w:pPr>
      <w:widowControl/>
      <w:autoSpaceDE/>
      <w:autoSpaceDN/>
      <w:spacing w:line="280" w:lineRule="atLeast"/>
      <w:ind w:left="800"/>
    </w:pPr>
    <w:rPr>
      <w:rFonts w:ascii="Arial" w:eastAsia="Times New Roman" w:hAnsi="Arial" w:cs="Times New Roman"/>
      <w:color w:val="auto"/>
      <w:szCs w:val="20"/>
    </w:rPr>
  </w:style>
  <w:style w:type="paragraph" w:styleId="Verzeichnis6">
    <w:name w:val="toc 6"/>
    <w:basedOn w:val="Standard"/>
    <w:next w:val="Standard"/>
    <w:autoRedefine/>
    <w:semiHidden/>
    <w:rsid w:val="0063460B"/>
    <w:pPr>
      <w:widowControl/>
      <w:autoSpaceDE/>
      <w:autoSpaceDN/>
      <w:spacing w:line="280" w:lineRule="atLeast"/>
      <w:ind w:left="1000"/>
    </w:pPr>
    <w:rPr>
      <w:rFonts w:ascii="Arial" w:eastAsia="Times New Roman" w:hAnsi="Arial" w:cs="Times New Roman"/>
      <w:color w:val="auto"/>
      <w:szCs w:val="20"/>
    </w:rPr>
  </w:style>
  <w:style w:type="paragraph" w:styleId="Verzeichnis7">
    <w:name w:val="toc 7"/>
    <w:basedOn w:val="Standard"/>
    <w:next w:val="Standard"/>
    <w:autoRedefine/>
    <w:semiHidden/>
    <w:rsid w:val="0063460B"/>
    <w:pPr>
      <w:widowControl/>
      <w:autoSpaceDE/>
      <w:autoSpaceDN/>
      <w:spacing w:line="280" w:lineRule="atLeast"/>
      <w:ind w:left="1200"/>
    </w:pPr>
    <w:rPr>
      <w:rFonts w:ascii="Arial" w:eastAsia="Times New Roman" w:hAnsi="Arial" w:cs="Times New Roman"/>
      <w:color w:val="auto"/>
      <w:szCs w:val="20"/>
    </w:rPr>
  </w:style>
  <w:style w:type="paragraph" w:styleId="Verzeichnis8">
    <w:name w:val="toc 8"/>
    <w:basedOn w:val="Standard"/>
    <w:next w:val="Standard"/>
    <w:autoRedefine/>
    <w:semiHidden/>
    <w:rsid w:val="0063460B"/>
    <w:pPr>
      <w:widowControl/>
      <w:autoSpaceDE/>
      <w:autoSpaceDN/>
      <w:spacing w:line="280" w:lineRule="atLeast"/>
      <w:ind w:left="1400"/>
    </w:pPr>
    <w:rPr>
      <w:rFonts w:ascii="Arial" w:eastAsia="Times New Roman" w:hAnsi="Arial" w:cs="Times New Roman"/>
      <w:color w:val="auto"/>
      <w:szCs w:val="20"/>
    </w:rPr>
  </w:style>
  <w:style w:type="paragraph" w:styleId="Verzeichnis9">
    <w:name w:val="toc 9"/>
    <w:basedOn w:val="Standard"/>
    <w:next w:val="Standard"/>
    <w:autoRedefine/>
    <w:semiHidden/>
    <w:rsid w:val="0063460B"/>
    <w:pPr>
      <w:widowControl/>
      <w:autoSpaceDE/>
      <w:autoSpaceDN/>
      <w:spacing w:line="280" w:lineRule="atLeast"/>
      <w:ind w:left="1600"/>
    </w:pPr>
    <w:rPr>
      <w:rFonts w:ascii="Arial" w:eastAsia="Times New Roman" w:hAnsi="Arial" w:cs="Times New Roman"/>
      <w:color w:val="auto"/>
      <w:szCs w:val="20"/>
    </w:rPr>
  </w:style>
  <w:style w:type="paragraph" w:customStyle="1" w:styleId="berschrift0">
    <w:name w:val="Überschrift 0"/>
    <w:basedOn w:val="Standard"/>
    <w:rsid w:val="0063460B"/>
    <w:pPr>
      <w:widowControl/>
      <w:autoSpaceDE/>
      <w:autoSpaceDN/>
      <w:spacing w:line="280" w:lineRule="atLeast"/>
    </w:pPr>
    <w:rPr>
      <w:rFonts w:ascii="Arial" w:eastAsia="Times New Roman" w:hAnsi="Arial" w:cs="Arial"/>
      <w:b/>
      <w:color w:val="auto"/>
      <w:sz w:val="32"/>
      <w:szCs w:val="20"/>
      <w:lang w:eastAsia="de-DE"/>
    </w:rPr>
  </w:style>
  <w:style w:type="character" w:styleId="BesuchterLink">
    <w:name w:val="FollowedHyperlink"/>
    <w:basedOn w:val="Absatz-Standardschriftart"/>
    <w:uiPriority w:val="99"/>
    <w:semiHidden/>
    <w:unhideWhenUsed/>
    <w:rsid w:val="0063460B"/>
    <w:rPr>
      <w:color w:val="800080" w:themeColor="followedHyperlink"/>
      <w:u w:val="single"/>
    </w:rPr>
  </w:style>
  <w:style w:type="character" w:styleId="NichtaufgelsteErwhnung">
    <w:name w:val="Unresolved Mention"/>
    <w:basedOn w:val="Absatz-Standardschriftart"/>
    <w:uiPriority w:val="99"/>
    <w:semiHidden/>
    <w:unhideWhenUsed/>
    <w:rsid w:val="008479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combit.co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lbv.github.io/litjson/" TargetMode="External"/><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Shunting-yard_algorithm" TargetMode="External"/><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github.com/combit/NETDataProviders/tree/main/TasteITConsulting.ListLabel.OpenEdgeDataProvider"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www.taste-consulting.de/"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joern\Desktop\Vorl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F1A6E-E543-46C5-9734-9D9368B01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1</Pages>
  <Words>3461</Words>
  <Characters>21810</Characters>
  <Application>Microsoft Office Word</Application>
  <DocSecurity>0</DocSecurity>
  <Lines>181</Lines>
  <Paragraphs>50</Paragraphs>
  <ScaleCrop>false</ScaleCrop>
  <HeadingPairs>
    <vt:vector size="2" baseType="variant">
      <vt:variant>
        <vt:lpstr>Titel</vt:lpstr>
      </vt:variant>
      <vt:variant>
        <vt:i4>1</vt:i4>
      </vt:variant>
    </vt:vector>
  </HeadingPairs>
  <TitlesOfParts>
    <vt:vector size="1" baseType="lpstr">
      <vt:lpstr>OpenEdge Data Provider</vt:lpstr>
    </vt:vector>
  </TitlesOfParts>
  <Company>combit GmbH</Company>
  <LinksUpToDate>false</LinksUpToDate>
  <CharactersWithSpaces>25221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OpenEdge Data Provider</dc:title>
  <dc:subject>combit List &amp; Label</dc:subject>
  <dc:creator>combit</dc:creator>
  <cp:lastModifiedBy>combit - Daniel Kenner</cp:lastModifiedBy>
  <cp:revision>39</cp:revision>
  <cp:lastPrinted>2023-07-18T14:50:00Z</cp:lastPrinted>
  <dcterms:created xsi:type="dcterms:W3CDTF">2018-05-16T12:46:00Z</dcterms:created>
  <dcterms:modified xsi:type="dcterms:W3CDTF">2023-07-18T14:50:00Z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LMajorVersion">
    <vt:i4>29</vt:i4>
  </property>
</Properties>
</file>